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BAA" w:rsidRDefault="00261069" w:rsidP="00054ACE">
      <w:pPr>
        <w:tabs>
          <w:tab w:val="left" w:pos="7288"/>
        </w:tabs>
      </w:pPr>
      <w:r>
        <w:rPr>
          <w:noProof/>
          <w:lang w:val="en-IN" w:eastAsia="en-IN"/>
        </w:rPr>
        <w:drawing>
          <wp:inline distT="0" distB="0" distL="0" distR="0">
            <wp:extent cx="1654175" cy="1471295"/>
            <wp:effectExtent l="0" t="0" r="3175" b="0"/>
            <wp:docPr id="3" name="Picture 3" descr="C:\Users\haritara\Desktop\jptecha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ritara\Desktop\jptecha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17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2BBD">
        <w:rPr>
          <w:noProof/>
          <w:lang w:val="en-IN" w:eastAsia="en-IN"/>
        </w:rPr>
        <mc:AlternateContent>
          <mc:Choice Requires="wps">
            <w:drawing>
              <wp:anchor distT="36576" distB="36576" distL="36576" distR="36576" simplePos="0" relativeHeight="251658752" behindDoc="0" locked="0" layoutInCell="1" allowOverlap="1">
                <wp:simplePos x="0" y="0"/>
                <wp:positionH relativeFrom="column">
                  <wp:posOffset>4676775</wp:posOffset>
                </wp:positionH>
                <wp:positionV relativeFrom="paragraph">
                  <wp:posOffset>852170</wp:posOffset>
                </wp:positionV>
                <wp:extent cx="2114550" cy="285750"/>
                <wp:effectExtent l="0" t="0" r="0" b="0"/>
                <wp:wrapNone/>
                <wp:docPr id="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653BB" w:rsidRDefault="004653BB" w:rsidP="009E647E">
                            <w:pPr>
                              <w:widowControl w:val="0"/>
                              <w:jc w:val="center"/>
                              <w:rPr>
                                <w:rFonts w:ascii="Arial" w:hAnsi="Arial" w:cs="Arial"/>
                                <w:color w:val="634D45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68.25pt;margin-top:67.1pt;width:166.5pt;height:22.5pt;z-index:25165875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" filled="f" fillcolor="#fffffe" stroked="f" strokecolor="#212120" insetpen="t">
                <v:textbox inset="2.88pt,2.88pt,2.88pt,2.88pt">
                  <w:txbxContent>
                    <w:p w:rsidR="004653BB" w:rsidRDefault="004653BB" w:rsidP="009E647E">
                      <w:pPr>
                        <w:widowControl w:val="0"/>
                        <w:jc w:val="center"/>
                        <w:rPr>
                          <w:rFonts w:ascii="Arial" w:hAnsi="Arial" w:cs="Arial"/>
                          <w:color w:val="634D45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42BBD">
        <w:rPr>
          <w:noProof/>
          <w:lang w:val="en-IN" w:eastAsia="en-IN"/>
        </w:rPr>
        <mc:AlternateContent>
          <mc:Choice Requires="wps">
            <w:drawing>
              <wp:anchor distT="36576" distB="36576" distL="36576" distR="36576" simplePos="0" relativeHeight="251656704" behindDoc="0" locked="0" layoutInCell="1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8102600</wp:posOffset>
                </wp:positionV>
                <wp:extent cx="1771650" cy="1085850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1085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653BB" w:rsidRDefault="004653BB" w:rsidP="00EE1F0A">
                            <w:pPr>
                              <w:widowControl w:val="0"/>
                              <w:spacing w:line="280" w:lineRule="exact"/>
                            </w:pPr>
                            <w:r>
                              <w:t xml:space="preserve">A-1 </w:t>
                            </w:r>
                            <w:proofErr w:type="spellStart"/>
                            <w:r>
                              <w:t>Haritara’s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Siddharud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Sadan</w:t>
                            </w:r>
                            <w:proofErr w:type="spellEnd"/>
                            <w:r>
                              <w:t>,</w:t>
                            </w:r>
                          </w:p>
                          <w:p w:rsidR="004653BB" w:rsidRDefault="004653BB" w:rsidP="00EE1F0A">
                            <w:pPr>
                              <w:widowControl w:val="0"/>
                              <w:spacing w:line="280" w:lineRule="exact"/>
                            </w:pPr>
                            <w:proofErr w:type="spellStart"/>
                            <w:r>
                              <w:t>Altinho</w:t>
                            </w:r>
                            <w:proofErr w:type="spellEnd"/>
                            <w:r>
                              <w:t xml:space="preserve"> road, St-</w:t>
                            </w:r>
                            <w:proofErr w:type="spellStart"/>
                            <w:r>
                              <w:t>inez</w:t>
                            </w:r>
                            <w:proofErr w:type="spellEnd"/>
                            <w:r>
                              <w:t xml:space="preserve">, </w:t>
                            </w:r>
                          </w:p>
                          <w:p w:rsidR="004653BB" w:rsidRDefault="004653BB" w:rsidP="00EE1F0A">
                            <w:pPr>
                              <w:widowControl w:val="0"/>
                              <w:spacing w:line="280" w:lineRule="exact"/>
                            </w:pPr>
                            <w:proofErr w:type="spellStart"/>
                            <w:r>
                              <w:t>Panaji</w:t>
                            </w:r>
                            <w:proofErr w:type="spellEnd"/>
                            <w:r>
                              <w:t>-Goa 403001</w:t>
                            </w:r>
                          </w:p>
                          <w:p w:rsidR="004653BB" w:rsidRDefault="004653BB" w:rsidP="00EE1F0A">
                            <w:pPr>
                              <w:widowControl w:val="0"/>
                              <w:spacing w:line="280" w:lineRule="exact"/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email</w:t>
                            </w:r>
                            <w:proofErr w:type="gramEnd"/>
                            <w:r>
                              <w:t xml:space="preserve"> jptechatronics@gmail.com</w:t>
                            </w:r>
                          </w:p>
                          <w:p w:rsidR="004653BB" w:rsidRPr="00261069" w:rsidRDefault="004653BB" w:rsidP="00EE1F0A">
                            <w:pPr>
                              <w:rPr>
                                <w:b/>
                              </w:rPr>
                            </w:pPr>
                            <w:proofErr w:type="gramStart"/>
                            <w:r w:rsidRPr="00261069">
                              <w:rPr>
                                <w:b/>
                              </w:rPr>
                              <w:t>Ph.</w:t>
                            </w:r>
                            <w:proofErr w:type="gramEnd"/>
                            <w:r w:rsidRPr="00261069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="009D2116">
                              <w:t>9403061199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401pt;margin-top:638pt;width:139.5pt;height:85.5pt;z-index:25165670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" filled="f" fillcolor="#fffffe" stroked="f" strokecolor="#212120" insetpen="t">
                <v:textbox inset="2.88pt,2.88pt,2.88pt,2.88pt">
                  <w:txbxContent>
                    <w:p w:rsidR="004653BB" w:rsidRDefault="004653BB" w:rsidP="00EE1F0A">
                      <w:pPr>
                        <w:widowControl w:val="0"/>
                        <w:spacing w:line="280" w:lineRule="exact"/>
                      </w:pPr>
                      <w:r>
                        <w:t>A-1 Haritara’s Siddharud Sadan,</w:t>
                      </w:r>
                    </w:p>
                    <w:p w:rsidR="004653BB" w:rsidRDefault="004653BB" w:rsidP="00EE1F0A">
                      <w:pPr>
                        <w:widowControl w:val="0"/>
                        <w:spacing w:line="280" w:lineRule="exact"/>
                      </w:pPr>
                      <w:r>
                        <w:t xml:space="preserve">Altinho road, St-inez, </w:t>
                      </w:r>
                    </w:p>
                    <w:p w:rsidR="004653BB" w:rsidRDefault="004653BB" w:rsidP="00EE1F0A">
                      <w:pPr>
                        <w:widowControl w:val="0"/>
                        <w:spacing w:line="280" w:lineRule="exact"/>
                      </w:pPr>
                      <w:r>
                        <w:t>Panaji-Goa 403001</w:t>
                      </w:r>
                    </w:p>
                    <w:p w:rsidR="004653BB" w:rsidRDefault="004653BB" w:rsidP="00EE1F0A">
                      <w:pPr>
                        <w:widowControl w:val="0"/>
                        <w:spacing w:line="280" w:lineRule="exact"/>
                      </w:pPr>
                      <w:r>
                        <w:rPr>
                          <w:b/>
                        </w:rPr>
                        <w:t>email</w:t>
                      </w:r>
                      <w:r>
                        <w:t xml:space="preserve"> jptechatronics@gmail.com</w:t>
                      </w:r>
                    </w:p>
                    <w:p w:rsidR="004653BB" w:rsidRPr="00261069" w:rsidRDefault="004653BB" w:rsidP="00EE1F0A">
                      <w:pPr>
                        <w:rPr>
                          <w:b/>
                        </w:rPr>
                      </w:pPr>
                      <w:r w:rsidRPr="00261069">
                        <w:rPr>
                          <w:b/>
                        </w:rPr>
                        <w:t xml:space="preserve">Ph. </w:t>
                      </w:r>
                      <w:r>
                        <w:rPr>
                          <w:b/>
                        </w:rPr>
                        <w:t xml:space="preserve">   </w:t>
                      </w:r>
                      <w:r w:rsidR="009D2116">
                        <w:t>9403061199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36576" distB="36576" distL="36576" distR="36576" simplePos="0" relativeHeight="2516556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6649085</wp:posOffset>
            </wp:positionV>
            <wp:extent cx="7086600" cy="2706370"/>
            <wp:effectExtent l="0" t="0" r="0" b="0"/>
            <wp:wrapNone/>
            <wp:docPr id="1" name="Picture 3" descr="C:\STOCKLAYOUTS\CURRENT PROJECTS\FN99804-PL\FN99804-IMG02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STOCKLAYOUTS\CURRENT PROJECTS\FN99804-PL\FN99804-IMG02.emf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3" r="11282" b="11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t xml:space="preserve">  </w:t>
      </w:r>
    </w:p>
    <w:p w:rsidR="007E257C" w:rsidRDefault="007E257C" w:rsidP="00054ACE">
      <w:pPr>
        <w:tabs>
          <w:tab w:val="left" w:pos="7288"/>
        </w:tabs>
        <w:rPr>
          <w:b/>
        </w:rPr>
      </w:pPr>
      <w:proofErr w:type="spellStart"/>
      <w:r>
        <w:rPr>
          <w:b/>
        </w:rPr>
        <w:t>Gstin</w:t>
      </w:r>
      <w:proofErr w:type="spellEnd"/>
      <w:r>
        <w:rPr>
          <w:b/>
        </w:rPr>
        <w:t>: 30bbppp8605m1z7</w:t>
      </w:r>
    </w:p>
    <w:p w:rsidR="003406FE" w:rsidRPr="00F55BAA" w:rsidRDefault="00054ACE" w:rsidP="00054ACE">
      <w:pPr>
        <w:tabs>
          <w:tab w:val="left" w:pos="7288"/>
        </w:tabs>
        <w:rPr>
          <w:b/>
        </w:rPr>
      </w:pPr>
      <w:r w:rsidRPr="00F55BAA">
        <w:rPr>
          <w:b/>
        </w:rPr>
        <w:tab/>
      </w:r>
    </w:p>
    <w:p w:rsidR="00054ACE" w:rsidRPr="00601C09" w:rsidRDefault="003406FE" w:rsidP="00054ACE">
      <w:pPr>
        <w:tabs>
          <w:tab w:val="left" w:pos="7288"/>
        </w:tabs>
        <w:rPr>
          <w:b/>
        </w:rPr>
      </w:pPr>
      <w:r w:rsidRPr="00601C09">
        <w:rPr>
          <w:b/>
        </w:rPr>
        <w:t xml:space="preserve">     </w:t>
      </w:r>
      <w:r w:rsidR="00F26A8A" w:rsidRPr="00601C09">
        <w:rPr>
          <w:b/>
        </w:rPr>
        <w:t xml:space="preserve">         </w:t>
      </w:r>
      <w:r w:rsidR="003204AA">
        <w:rPr>
          <w:b/>
        </w:rPr>
        <w:t>NO</w:t>
      </w:r>
      <w:proofErr w:type="gramStart"/>
      <w:r w:rsidR="00033272">
        <w:rPr>
          <w:b/>
        </w:rPr>
        <w:t>:B17</w:t>
      </w:r>
      <w:proofErr w:type="gramEnd"/>
      <w:r w:rsidR="00033272">
        <w:rPr>
          <w:b/>
        </w:rPr>
        <w:t>-18M</w:t>
      </w:r>
      <w:r w:rsidR="00C77C3C">
        <w:rPr>
          <w:b/>
        </w:rPr>
        <w:t>Q</w:t>
      </w:r>
      <w:r w:rsidR="00D4097C">
        <w:rPr>
          <w:b/>
        </w:rPr>
        <w:t>311</w:t>
      </w:r>
      <w:r w:rsidR="00F26A8A" w:rsidRPr="00601C09">
        <w:rPr>
          <w:b/>
        </w:rPr>
        <w:t xml:space="preserve">                                             </w:t>
      </w:r>
      <w:r w:rsidR="000C6AEC">
        <w:rPr>
          <w:b/>
        </w:rPr>
        <w:t xml:space="preserve">    </w:t>
      </w:r>
      <w:r w:rsidR="00F26A8A" w:rsidRPr="00601C09">
        <w:rPr>
          <w:b/>
        </w:rPr>
        <w:t xml:space="preserve"> </w:t>
      </w:r>
      <w:r w:rsidRPr="00601C09">
        <w:rPr>
          <w:b/>
        </w:rPr>
        <w:t xml:space="preserve"> </w:t>
      </w:r>
      <w:r w:rsidR="00F26A8A" w:rsidRPr="00601C09">
        <w:rPr>
          <w:b/>
        </w:rPr>
        <w:t xml:space="preserve">Invoice </w:t>
      </w:r>
    </w:p>
    <w:p w:rsidR="00236263" w:rsidRDefault="00054ACE" w:rsidP="00261069">
      <w:r>
        <w:t xml:space="preserve">                          </w:t>
      </w:r>
      <w:r w:rsidR="00261069">
        <w:t xml:space="preserve">                                                            </w:t>
      </w:r>
      <w:r w:rsidR="00C71F9E">
        <w:t xml:space="preserve">    </w:t>
      </w:r>
      <w:r w:rsidR="00C71F9E">
        <w:tab/>
      </w:r>
      <w:r w:rsidR="00C71F9E">
        <w:tab/>
      </w:r>
      <w:r w:rsidR="00C71F9E">
        <w:tab/>
      </w:r>
      <w:r w:rsidR="00C71F9E">
        <w:tab/>
      </w:r>
      <w:r w:rsidR="00420394">
        <w:t xml:space="preserve">      </w:t>
      </w:r>
      <w:r w:rsidR="0038703E">
        <w:t xml:space="preserve">                </w:t>
      </w:r>
      <w:r w:rsidR="00420394">
        <w:t xml:space="preserve">    </w:t>
      </w:r>
      <w:r w:rsidR="002440DE">
        <w:t xml:space="preserve"> </w:t>
      </w:r>
      <w:r w:rsidR="00F26A8A">
        <w:t>D</w:t>
      </w:r>
      <w:r w:rsidR="00742F58">
        <w:t>ate</w:t>
      </w:r>
      <w:proofErr w:type="gramStart"/>
      <w:r w:rsidR="00742F58">
        <w:t>:</w:t>
      </w:r>
      <w:r w:rsidR="00D4097C">
        <w:t>08</w:t>
      </w:r>
      <w:proofErr w:type="gramEnd"/>
      <w:r w:rsidR="00CE6247">
        <w:t>/</w:t>
      </w:r>
      <w:r w:rsidR="00D4097C">
        <w:t>12</w:t>
      </w:r>
      <w:r w:rsidR="00342BBD">
        <w:t>/2017</w:t>
      </w:r>
    </w:p>
    <w:p w:rsidR="00236263" w:rsidRDefault="00342BB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388620</wp:posOffset>
                </wp:positionH>
                <wp:positionV relativeFrom="paragraph">
                  <wp:posOffset>24765</wp:posOffset>
                </wp:positionV>
                <wp:extent cx="6478905" cy="7689215"/>
                <wp:effectExtent l="0" t="0" r="0" b="6985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8905" cy="7689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406FE" w:rsidRDefault="003406FE" w:rsidP="00236263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To</w:t>
                            </w: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Putzmeister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concrete machines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ltd.</w:t>
                            </w: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Verna industrial estate</w:t>
                            </w: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Verna-Goa</w:t>
                            </w: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42BBD" w:rsidP="0038703E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PO: </w:t>
                            </w:r>
                            <w:r w:rsidR="00D4097C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A</w:t>
                            </w:r>
                            <w:r w:rsidR="001A18AE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ps</w:t>
                            </w:r>
                            <w:bookmarkStart w:id="0" w:name="_GoBack"/>
                            <w:bookmarkEnd w:id="0"/>
                            <w:r w:rsidR="00D4097C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-150598391</w:t>
                            </w:r>
                          </w:p>
                          <w:tbl>
                            <w:tblPr>
                              <w:tblW w:w="9826" w:type="dxa"/>
                              <w:tblInd w:w="9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11"/>
                              <w:gridCol w:w="816"/>
                              <w:gridCol w:w="1431"/>
                              <w:gridCol w:w="1016"/>
                              <w:gridCol w:w="3036"/>
                              <w:gridCol w:w="867"/>
                              <w:gridCol w:w="983"/>
                              <w:gridCol w:w="966"/>
                            </w:tblGrid>
                            <w:tr w:rsidR="009C67F5" w:rsidRPr="009C67F5" w:rsidTr="00D4097C">
                              <w:trPr>
                                <w:trHeight w:val="529"/>
                              </w:trPr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proofErr w:type="spellStart"/>
                                  <w:r w:rsidRPr="009C67F5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SrNo</w:t>
                                  </w:r>
                                  <w:proofErr w:type="spellEnd"/>
                                  <w:r w:rsidRPr="009C67F5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b/>
                                      <w:bCs/>
                                      <w:kern w:val="0"/>
                                      <w:lang w:eastAsia="en-IN"/>
                                    </w:rPr>
                                    <w:t>PART NO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PO NUM.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HSN</w:t>
                                  </w:r>
                                </w:p>
                              </w:tc>
                              <w:tc>
                                <w:tcPr>
                                  <w:tcW w:w="335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Item Description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 xml:space="preserve">Price 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 xml:space="preserve">Quantity 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b/>
                                      <w:bCs/>
                                      <w:kern w:val="0"/>
                                      <w:lang w:val="en-IN" w:eastAsia="en-IN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9C67F5" w:rsidRPr="009C67F5" w:rsidTr="00D4097C">
                              <w:trPr>
                                <w:trHeight w:val="622"/>
                              </w:trPr>
                              <w:tc>
                                <w:tcPr>
                                  <w:tcW w:w="71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jc w:val="right"/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kern w:val="0"/>
                                      <w:lang w:val="en-IN" w:eastAsia="en-I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D4097C" w:rsidP="009C67F5">
                                  <w:pPr>
                                    <w:jc w:val="right"/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>
                                    <w:rPr>
                                      <w:kern w:val="0"/>
                                      <w:lang w:val="en-IN" w:eastAsia="en-IN"/>
                                    </w:rPr>
                                    <w:t>616039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noWrap/>
                                  <w:vAlign w:val="bottom"/>
                                  <w:hideMark/>
                                </w:tcPr>
                                <w:p w:rsidR="009C67F5" w:rsidRPr="009C67F5" w:rsidRDefault="00D4097C" w:rsidP="009C67F5">
                                  <w:pPr>
                                    <w:jc w:val="right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A</w:t>
                                  </w:r>
                                  <w:r w:rsidR="001A18AE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ps</w:t>
                                  </w:r>
                                  <w:r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-150598391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jc w:val="right"/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kern w:val="0"/>
                                      <w:lang w:val="en-IN" w:eastAsia="en-IN"/>
                                    </w:rPr>
                                    <w:t>40091100</w:t>
                                  </w:r>
                                </w:p>
                              </w:tc>
                              <w:tc>
                                <w:tcPr>
                                  <w:tcW w:w="33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bottom"/>
                                  <w:hideMark/>
                                </w:tcPr>
                                <w:p w:rsidR="009C67F5" w:rsidRPr="009C67F5" w:rsidRDefault="00D4097C" w:rsidP="009C67F5">
                                  <w:pPr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Dishcharge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 xml:space="preserve"> chute Bellow </w:t>
                                  </w:r>
                                  <w:proofErr w:type="spellStart"/>
                                  <w:r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dia</w:t>
                                  </w:r>
                                  <w:proofErr w:type="spellEnd"/>
                                  <w:r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 xml:space="preserve"> </w:t>
                                  </w:r>
                                  <w:r w:rsidR="009C67F5" w:rsidRPr="009C67F5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0x24</w:t>
                                  </w:r>
                                  <w:r w:rsidR="009C67F5" w:rsidRPr="009C67F5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0m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D4097C" w:rsidP="009C67F5">
                                  <w:pPr>
                                    <w:jc w:val="right"/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>
                                    <w:rPr>
                                      <w:kern w:val="0"/>
                                      <w:lang w:val="en-IN" w:eastAsia="en-IN"/>
                                    </w:rPr>
                                    <w:t>3623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D4097C" w:rsidP="009C67F5">
                                  <w:pPr>
                                    <w:jc w:val="right"/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>
                                    <w:rPr>
                                      <w:kern w:val="0"/>
                                      <w:lang w:val="en-IN" w:eastAsia="en-IN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D4097C" w:rsidP="009C67F5">
                                  <w:pPr>
                                    <w:jc w:val="right"/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>
                                    <w:rPr>
                                      <w:kern w:val="0"/>
                                      <w:lang w:val="en-IN" w:eastAsia="en-IN"/>
                                    </w:rPr>
                                    <w:t>14492</w:t>
                                  </w:r>
                                </w:p>
                              </w:tc>
                            </w:tr>
                            <w:tr w:rsidR="009C67F5" w:rsidRPr="009C67F5" w:rsidTr="00D4097C">
                              <w:trPr>
                                <w:trHeight w:val="311"/>
                              </w:trPr>
                              <w:tc>
                                <w:tcPr>
                                  <w:tcW w:w="7325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jc w:val="center"/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kern w:val="0"/>
                                      <w:lang w:val="en-IN" w:eastAsia="en-IN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kern w:val="0"/>
                                      <w:lang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kern w:val="0"/>
                                      <w:lang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D4097C" w:rsidP="009C67F5">
                                  <w:pPr>
                                    <w:jc w:val="right"/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>
                                    <w:rPr>
                                      <w:kern w:val="0"/>
                                      <w:lang w:val="en-IN" w:eastAsia="en-IN"/>
                                    </w:rPr>
                                    <w:t>14492</w:t>
                                  </w:r>
                                </w:p>
                              </w:tc>
                            </w:tr>
                            <w:tr w:rsidR="009C67F5" w:rsidRPr="009C67F5" w:rsidTr="00D4097C">
                              <w:trPr>
                                <w:trHeight w:val="311"/>
                              </w:trPr>
                              <w:tc>
                                <w:tcPr>
                                  <w:tcW w:w="7325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jc w:val="center"/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kern w:val="0"/>
                                      <w:lang w:val="en-IN" w:eastAsia="en-IN"/>
                                    </w:rPr>
                                    <w:t>CGST @9%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kern w:val="0"/>
                                      <w:lang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kern w:val="0"/>
                                      <w:lang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D4097C" w:rsidP="009C67F5">
                                  <w:pPr>
                                    <w:jc w:val="right"/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>
                                    <w:rPr>
                                      <w:kern w:val="0"/>
                                      <w:lang w:val="en-IN" w:eastAsia="en-IN"/>
                                    </w:rPr>
                                    <w:t>1304.28</w:t>
                                  </w:r>
                                </w:p>
                              </w:tc>
                            </w:tr>
                            <w:tr w:rsidR="009C67F5" w:rsidRPr="009C67F5" w:rsidTr="00D4097C">
                              <w:trPr>
                                <w:trHeight w:val="311"/>
                              </w:trPr>
                              <w:tc>
                                <w:tcPr>
                                  <w:tcW w:w="7325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jc w:val="center"/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kern w:val="0"/>
                                      <w:lang w:val="en-IN" w:eastAsia="en-IN"/>
                                    </w:rPr>
                                    <w:t>SGST @9%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kern w:val="0"/>
                                      <w:lang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kern w:val="0"/>
                                      <w:lang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D4097C" w:rsidP="009C67F5">
                                  <w:pPr>
                                    <w:jc w:val="right"/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>
                                    <w:rPr>
                                      <w:kern w:val="0"/>
                                      <w:lang w:val="en-IN" w:eastAsia="en-IN"/>
                                    </w:rPr>
                                    <w:t>1304.28</w:t>
                                  </w:r>
                                </w:p>
                              </w:tc>
                            </w:tr>
                            <w:tr w:rsidR="009C67F5" w:rsidRPr="009C67F5" w:rsidTr="00D4097C">
                              <w:trPr>
                                <w:trHeight w:val="327"/>
                              </w:trPr>
                              <w:tc>
                                <w:tcPr>
                                  <w:tcW w:w="7325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jc w:val="center"/>
                                    <w:rPr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kern w:val="0"/>
                                      <w:lang w:val="en-IN" w:eastAsia="en-IN"/>
                                    </w:rPr>
                                    <w:t>GRAND TOTAL</w:t>
                                  </w:r>
                                </w:p>
                              </w:tc>
                              <w:tc>
                                <w:tcPr>
                                  <w:tcW w:w="90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rPr>
                                      <w:color w:val="000000"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color w:val="000000"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8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9C67F5" w:rsidP="009C67F5">
                                  <w:pPr>
                                    <w:rPr>
                                      <w:color w:val="000000"/>
                                      <w:kern w:val="0"/>
                                      <w:lang w:val="en-IN" w:eastAsia="en-IN"/>
                                    </w:rPr>
                                  </w:pPr>
                                  <w:r w:rsidRPr="009C67F5">
                                    <w:rPr>
                                      <w:color w:val="000000"/>
                                      <w:kern w:val="0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1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9C67F5" w:rsidRPr="009C67F5" w:rsidRDefault="00D4097C" w:rsidP="009C67F5">
                                  <w:pPr>
                                    <w:jc w:val="right"/>
                                    <w:rPr>
                                      <w:kern w:val="0"/>
                                      <w:u w:val="single"/>
                                      <w:lang w:val="en-IN" w:eastAsia="en-IN"/>
                                    </w:rPr>
                                  </w:pPr>
                                  <w:r>
                                    <w:rPr>
                                      <w:kern w:val="0"/>
                                      <w:u w:val="single"/>
                                      <w:lang w:val="en-IN" w:eastAsia="en-IN"/>
                                    </w:rPr>
                                    <w:t>17100.56</w:t>
                                  </w:r>
                                </w:p>
                              </w:tc>
                            </w:tr>
                          </w:tbl>
                          <w:p w:rsidR="00FA4D54" w:rsidRDefault="00FA4D54" w:rsidP="0038703E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</w:p>
                          <w:p w:rsidR="00FA4D54" w:rsidRDefault="00FA4D54" w:rsidP="0038703E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</w:p>
                          <w:p w:rsidR="00FA4D54" w:rsidRDefault="00FA4D54" w:rsidP="0038703E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</w:p>
                          <w:p w:rsidR="00FA4D54" w:rsidRDefault="00FA4D54" w:rsidP="0038703E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</w:p>
                          <w:p w:rsidR="00FA4D54" w:rsidRDefault="00FA4D54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C02B2C" w:rsidRDefault="00C02B2C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033272" w:rsidRDefault="00033272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38703E" w:rsidRDefault="0038703E" w:rsidP="0038703E">
                            <w:pPr>
                              <w:rPr>
                                <w:b/>
                              </w:rPr>
                            </w:pPr>
                          </w:p>
                          <w:p w:rsidR="00232094" w:rsidRDefault="00232094" w:rsidP="00236263">
                            <w:pPr>
                              <w:rPr>
                                <w:sz w:val="18"/>
                              </w:rPr>
                            </w:pPr>
                          </w:p>
                          <w:p w:rsidR="00232094" w:rsidRDefault="00232094" w:rsidP="00236263">
                            <w:pPr>
                              <w:rPr>
                                <w:sz w:val="18"/>
                              </w:rPr>
                            </w:pPr>
                          </w:p>
                          <w:p w:rsidR="00232094" w:rsidRDefault="00232094" w:rsidP="00236263">
                            <w:pPr>
                              <w:rPr>
                                <w:sz w:val="18"/>
                              </w:rPr>
                            </w:pPr>
                          </w:p>
                          <w:p w:rsidR="00F26A8A" w:rsidRDefault="00F26A8A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D0A7B">
                              <w:rPr>
                                <w:sz w:val="18"/>
                                <w:szCs w:val="18"/>
                              </w:rPr>
                              <w:t>Terms &amp; conditions apply</w:t>
                            </w:r>
                          </w:p>
                          <w:p w:rsidR="00616EE4" w:rsidRDefault="00616EE4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Prices above are inclusive of taxes</w:t>
                            </w:r>
                          </w:p>
                          <w:p w:rsidR="00895F83" w:rsidRDefault="00895F83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Supply item only</w:t>
                            </w:r>
                          </w:p>
                          <w:p w:rsidR="009E6025" w:rsidRDefault="009E6025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No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warrenty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gauranty</w:t>
                            </w:r>
                            <w:proofErr w:type="spellEnd"/>
                          </w:p>
                          <w:p w:rsidR="00CE090F" w:rsidRDefault="00895F83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Goods once </w:t>
                            </w:r>
                            <w:r w:rsidR="00232094">
                              <w:rPr>
                                <w:sz w:val="18"/>
                                <w:szCs w:val="18"/>
                              </w:rPr>
                              <w:t>sold cannot be returned or replaced</w:t>
                            </w:r>
                          </w:p>
                          <w:p w:rsidR="00CE090F" w:rsidRDefault="00CE090F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E090F" w:rsidRPr="007D0A7B" w:rsidRDefault="00CE090F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GOODS RECEIVED IN WITHOUT ANY DEFECTS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8" type="#_x0000_t202" style="position:absolute;margin-left:30.6pt;margin-top:1.95pt;width:510.15pt;height:605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" filled="f" stroked="f">
                <v:textbox>
                  <w:txbxContent>
                    <w:p w:rsidR="003406FE" w:rsidRDefault="003406FE" w:rsidP="00236263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To</w:t>
                      </w: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Putzmeister</w:t>
                      </w:r>
                      <w:proofErr w:type="spellEnd"/>
                      <w:r>
                        <w:rPr>
                          <w:b/>
                        </w:rPr>
                        <w:t xml:space="preserve"> concrete machines </w:t>
                      </w:r>
                      <w:proofErr w:type="spellStart"/>
                      <w:r>
                        <w:rPr>
                          <w:b/>
                        </w:rPr>
                        <w:t>pvt</w:t>
                      </w:r>
                      <w:proofErr w:type="spellEnd"/>
                      <w:r>
                        <w:rPr>
                          <w:b/>
                        </w:rPr>
                        <w:t xml:space="preserve"> ltd.</w:t>
                      </w: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Verna industrial estate</w:t>
                      </w: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Verna-Goa</w:t>
                      </w: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42BBD" w:rsidP="0038703E">
                      <w:pPr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</w:pPr>
                      <w:r>
                        <w:rPr>
                          <w:b/>
                        </w:rPr>
                        <w:t xml:space="preserve">PO: </w:t>
                      </w:r>
                      <w:r w:rsidR="00D4097C"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  <w:t>A</w:t>
                      </w:r>
                      <w:r w:rsidR="001A18AE"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  <w:t>ps</w:t>
                      </w:r>
                      <w:bookmarkStart w:id="1" w:name="_GoBack"/>
                      <w:bookmarkEnd w:id="1"/>
                      <w:r w:rsidR="00D4097C"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  <w:t>-150598391</w:t>
                      </w:r>
                    </w:p>
                    <w:tbl>
                      <w:tblPr>
                        <w:tblW w:w="9826" w:type="dxa"/>
                        <w:tblInd w:w="93" w:type="dxa"/>
                        <w:tblLook w:val="04A0" w:firstRow="1" w:lastRow="0" w:firstColumn="1" w:lastColumn="0" w:noHBand="0" w:noVBand="1"/>
                      </w:tblPr>
                      <w:tblGrid>
                        <w:gridCol w:w="711"/>
                        <w:gridCol w:w="816"/>
                        <w:gridCol w:w="1431"/>
                        <w:gridCol w:w="1016"/>
                        <w:gridCol w:w="3036"/>
                        <w:gridCol w:w="867"/>
                        <w:gridCol w:w="983"/>
                        <w:gridCol w:w="966"/>
                      </w:tblGrid>
                      <w:tr w:rsidR="009C67F5" w:rsidRPr="009C67F5" w:rsidTr="00D4097C">
                        <w:trPr>
                          <w:trHeight w:val="529"/>
                        </w:trPr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proofErr w:type="spellStart"/>
                            <w:r w:rsidRPr="009C67F5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SrNo</w:t>
                            </w:r>
                            <w:proofErr w:type="spellEnd"/>
                            <w:r w:rsidRPr="009C67F5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b/>
                                <w:bCs/>
                                <w:kern w:val="0"/>
                                <w:lang w:eastAsia="en-IN"/>
                              </w:rPr>
                              <w:t>PART NO</w:t>
                            </w:r>
                          </w:p>
                        </w:tc>
                        <w:tc>
                          <w:tcPr>
                            <w:tcW w:w="143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PO NUM.</w:t>
                            </w:r>
                          </w:p>
                        </w:tc>
                        <w:tc>
                          <w:tcPr>
                            <w:tcW w:w="1016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HSN</w:t>
                            </w:r>
                          </w:p>
                        </w:tc>
                        <w:tc>
                          <w:tcPr>
                            <w:tcW w:w="335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Item Description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 xml:space="preserve">Price </w:t>
                            </w:r>
                          </w:p>
                        </w:tc>
                        <w:tc>
                          <w:tcPr>
                            <w:tcW w:w="98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 xml:space="preserve">Quantity 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b/>
                                <w:bCs/>
                                <w:kern w:val="0"/>
                                <w:lang w:val="en-IN" w:eastAsia="en-IN"/>
                              </w:rPr>
                              <w:t>total</w:t>
                            </w:r>
                          </w:p>
                        </w:tc>
                      </w:tr>
                      <w:tr w:rsidR="009C67F5" w:rsidRPr="009C67F5" w:rsidTr="00D4097C">
                        <w:trPr>
                          <w:trHeight w:val="622"/>
                        </w:trPr>
                        <w:tc>
                          <w:tcPr>
                            <w:tcW w:w="71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jc w:val="right"/>
                              <w:rPr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kern w:val="0"/>
                                <w:lang w:val="en-IN" w:eastAsia="en-I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D4097C" w:rsidP="009C67F5">
                            <w:pPr>
                              <w:jc w:val="right"/>
                              <w:rPr>
                                <w:kern w:val="0"/>
                                <w:lang w:val="en-IN" w:eastAsia="en-IN"/>
                              </w:rPr>
                            </w:pPr>
                            <w:r>
                              <w:rPr>
                                <w:kern w:val="0"/>
                                <w:lang w:val="en-IN" w:eastAsia="en-IN"/>
                              </w:rPr>
                              <w:t>616039</w:t>
                            </w:r>
                          </w:p>
                        </w:tc>
                        <w:tc>
                          <w:tcPr>
                            <w:tcW w:w="143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noWrap/>
                            <w:vAlign w:val="bottom"/>
                            <w:hideMark/>
                          </w:tcPr>
                          <w:p w:rsidR="009C67F5" w:rsidRPr="009C67F5" w:rsidRDefault="00D4097C" w:rsidP="009C67F5">
                            <w:pPr>
                              <w:jc w:val="right"/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A</w:t>
                            </w:r>
                            <w:r w:rsidR="001A18AE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ps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-150598391</w:t>
                            </w:r>
                          </w:p>
                        </w:tc>
                        <w:tc>
                          <w:tcPr>
                            <w:tcW w:w="10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jc w:val="right"/>
                              <w:rPr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kern w:val="0"/>
                                <w:lang w:val="en-IN" w:eastAsia="en-IN"/>
                              </w:rPr>
                              <w:t>40091100</w:t>
                            </w:r>
                          </w:p>
                        </w:tc>
                        <w:tc>
                          <w:tcPr>
                            <w:tcW w:w="33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bottom"/>
                            <w:hideMark/>
                          </w:tcPr>
                          <w:p w:rsidR="009C67F5" w:rsidRPr="009C67F5" w:rsidRDefault="00D4097C" w:rsidP="009C67F5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Dishcharge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 xml:space="preserve"> chute Bellow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dia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 xml:space="preserve"> </w:t>
                            </w:r>
                            <w:r w:rsidR="009C67F5" w:rsidRPr="009C67F5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50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0x24</w:t>
                            </w:r>
                            <w:r w:rsidR="009C67F5" w:rsidRPr="009C67F5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0m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D4097C" w:rsidP="009C67F5">
                            <w:pPr>
                              <w:jc w:val="right"/>
                              <w:rPr>
                                <w:kern w:val="0"/>
                                <w:lang w:val="en-IN" w:eastAsia="en-IN"/>
                              </w:rPr>
                            </w:pPr>
                            <w:r>
                              <w:rPr>
                                <w:kern w:val="0"/>
                                <w:lang w:val="en-IN" w:eastAsia="en-IN"/>
                              </w:rPr>
                              <w:t>3623</w:t>
                            </w:r>
                          </w:p>
                        </w:tc>
                        <w:tc>
                          <w:tcPr>
                            <w:tcW w:w="98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D4097C" w:rsidP="009C67F5">
                            <w:pPr>
                              <w:jc w:val="right"/>
                              <w:rPr>
                                <w:kern w:val="0"/>
                                <w:lang w:val="en-IN" w:eastAsia="en-IN"/>
                              </w:rPr>
                            </w:pPr>
                            <w:r>
                              <w:rPr>
                                <w:kern w:val="0"/>
                                <w:lang w:val="en-IN" w:eastAsia="en-IN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D4097C" w:rsidP="009C67F5">
                            <w:pPr>
                              <w:jc w:val="right"/>
                              <w:rPr>
                                <w:kern w:val="0"/>
                                <w:lang w:val="en-IN" w:eastAsia="en-IN"/>
                              </w:rPr>
                            </w:pPr>
                            <w:r>
                              <w:rPr>
                                <w:kern w:val="0"/>
                                <w:lang w:val="en-IN" w:eastAsia="en-IN"/>
                              </w:rPr>
                              <w:t>14492</w:t>
                            </w:r>
                          </w:p>
                        </w:tc>
                      </w:tr>
                      <w:tr w:rsidR="009C67F5" w:rsidRPr="009C67F5" w:rsidTr="00D4097C">
                        <w:trPr>
                          <w:trHeight w:val="311"/>
                        </w:trPr>
                        <w:tc>
                          <w:tcPr>
                            <w:tcW w:w="7325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jc w:val="center"/>
                              <w:rPr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kern w:val="0"/>
                                <w:lang w:val="en-IN" w:eastAsia="en-IN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rPr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kern w:val="0"/>
                                <w:lang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8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rPr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kern w:val="0"/>
                                <w:lang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D4097C" w:rsidP="009C67F5">
                            <w:pPr>
                              <w:jc w:val="right"/>
                              <w:rPr>
                                <w:kern w:val="0"/>
                                <w:lang w:val="en-IN" w:eastAsia="en-IN"/>
                              </w:rPr>
                            </w:pPr>
                            <w:r>
                              <w:rPr>
                                <w:kern w:val="0"/>
                                <w:lang w:val="en-IN" w:eastAsia="en-IN"/>
                              </w:rPr>
                              <w:t>14492</w:t>
                            </w:r>
                          </w:p>
                        </w:tc>
                      </w:tr>
                      <w:tr w:rsidR="009C67F5" w:rsidRPr="009C67F5" w:rsidTr="00D4097C">
                        <w:trPr>
                          <w:trHeight w:val="311"/>
                        </w:trPr>
                        <w:tc>
                          <w:tcPr>
                            <w:tcW w:w="7325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jc w:val="center"/>
                              <w:rPr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kern w:val="0"/>
                                <w:lang w:val="en-IN" w:eastAsia="en-IN"/>
                              </w:rPr>
                              <w:t>CGST @9%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rPr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kern w:val="0"/>
                                <w:lang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8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rPr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kern w:val="0"/>
                                <w:lang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D4097C" w:rsidP="009C67F5">
                            <w:pPr>
                              <w:jc w:val="right"/>
                              <w:rPr>
                                <w:kern w:val="0"/>
                                <w:lang w:val="en-IN" w:eastAsia="en-IN"/>
                              </w:rPr>
                            </w:pPr>
                            <w:r>
                              <w:rPr>
                                <w:kern w:val="0"/>
                                <w:lang w:val="en-IN" w:eastAsia="en-IN"/>
                              </w:rPr>
                              <w:t>1304.28</w:t>
                            </w:r>
                          </w:p>
                        </w:tc>
                      </w:tr>
                      <w:tr w:rsidR="009C67F5" w:rsidRPr="009C67F5" w:rsidTr="00D4097C">
                        <w:trPr>
                          <w:trHeight w:val="311"/>
                        </w:trPr>
                        <w:tc>
                          <w:tcPr>
                            <w:tcW w:w="7325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jc w:val="center"/>
                              <w:rPr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kern w:val="0"/>
                                <w:lang w:val="en-IN" w:eastAsia="en-IN"/>
                              </w:rPr>
                              <w:t>SGST @9%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rPr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kern w:val="0"/>
                                <w:lang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8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rPr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kern w:val="0"/>
                                <w:lang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D4097C" w:rsidP="009C67F5">
                            <w:pPr>
                              <w:jc w:val="right"/>
                              <w:rPr>
                                <w:kern w:val="0"/>
                                <w:lang w:val="en-IN" w:eastAsia="en-IN"/>
                              </w:rPr>
                            </w:pPr>
                            <w:r>
                              <w:rPr>
                                <w:kern w:val="0"/>
                                <w:lang w:val="en-IN" w:eastAsia="en-IN"/>
                              </w:rPr>
                              <w:t>1304.28</w:t>
                            </w:r>
                          </w:p>
                        </w:tc>
                      </w:tr>
                      <w:tr w:rsidR="009C67F5" w:rsidRPr="009C67F5" w:rsidTr="00D4097C">
                        <w:trPr>
                          <w:trHeight w:val="327"/>
                        </w:trPr>
                        <w:tc>
                          <w:tcPr>
                            <w:tcW w:w="7325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jc w:val="center"/>
                              <w:rPr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kern w:val="0"/>
                                <w:lang w:val="en-IN" w:eastAsia="en-IN"/>
                              </w:rPr>
                              <w:t>GRAND TOTAL</w:t>
                            </w:r>
                          </w:p>
                        </w:tc>
                        <w:tc>
                          <w:tcPr>
                            <w:tcW w:w="90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rPr>
                                <w:color w:val="000000"/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color w:val="000000"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8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9C67F5" w:rsidP="009C67F5">
                            <w:pPr>
                              <w:rPr>
                                <w:color w:val="000000"/>
                                <w:kern w:val="0"/>
                                <w:lang w:val="en-IN" w:eastAsia="en-IN"/>
                              </w:rPr>
                            </w:pPr>
                            <w:r w:rsidRPr="009C67F5">
                              <w:rPr>
                                <w:color w:val="000000"/>
                                <w:kern w:val="0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1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9C67F5" w:rsidRPr="009C67F5" w:rsidRDefault="00D4097C" w:rsidP="009C67F5">
                            <w:pPr>
                              <w:jc w:val="right"/>
                              <w:rPr>
                                <w:kern w:val="0"/>
                                <w:u w:val="single"/>
                                <w:lang w:val="en-IN" w:eastAsia="en-IN"/>
                              </w:rPr>
                            </w:pPr>
                            <w:r>
                              <w:rPr>
                                <w:kern w:val="0"/>
                                <w:u w:val="single"/>
                                <w:lang w:val="en-IN" w:eastAsia="en-IN"/>
                              </w:rPr>
                              <w:t>17100.56</w:t>
                            </w:r>
                          </w:p>
                        </w:tc>
                      </w:tr>
                    </w:tbl>
                    <w:p w:rsidR="00FA4D54" w:rsidRDefault="00FA4D54" w:rsidP="0038703E">
                      <w:pPr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</w:pPr>
                    </w:p>
                    <w:p w:rsidR="00FA4D54" w:rsidRDefault="00FA4D54" w:rsidP="0038703E">
                      <w:pPr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</w:pPr>
                    </w:p>
                    <w:p w:rsidR="00FA4D54" w:rsidRDefault="00FA4D54" w:rsidP="0038703E">
                      <w:pPr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</w:pPr>
                    </w:p>
                    <w:p w:rsidR="00FA4D54" w:rsidRDefault="00FA4D54" w:rsidP="0038703E">
                      <w:pPr>
                        <w:rPr>
                          <w:rFonts w:ascii="Calibri" w:hAnsi="Calibri"/>
                          <w:color w:val="000000"/>
                          <w:kern w:val="0"/>
                          <w:sz w:val="22"/>
                          <w:szCs w:val="22"/>
                          <w:lang w:val="en-IN" w:eastAsia="en-IN"/>
                        </w:rPr>
                      </w:pPr>
                    </w:p>
                    <w:p w:rsidR="00FA4D54" w:rsidRDefault="00FA4D54" w:rsidP="0038703E">
                      <w:pPr>
                        <w:rPr>
                          <w:b/>
                        </w:rPr>
                      </w:pPr>
                    </w:p>
                    <w:p w:rsidR="00C02B2C" w:rsidRDefault="00C02B2C" w:rsidP="0038703E">
                      <w:pPr>
                        <w:rPr>
                          <w:b/>
                        </w:rPr>
                      </w:pPr>
                    </w:p>
                    <w:p w:rsidR="00033272" w:rsidRDefault="00033272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38703E" w:rsidRDefault="0038703E" w:rsidP="0038703E">
                      <w:pPr>
                        <w:rPr>
                          <w:b/>
                        </w:rPr>
                      </w:pPr>
                    </w:p>
                    <w:p w:rsidR="00232094" w:rsidRDefault="00232094" w:rsidP="00236263">
                      <w:pPr>
                        <w:rPr>
                          <w:sz w:val="18"/>
                        </w:rPr>
                      </w:pPr>
                    </w:p>
                    <w:p w:rsidR="00232094" w:rsidRDefault="00232094" w:rsidP="00236263">
                      <w:pPr>
                        <w:rPr>
                          <w:sz w:val="18"/>
                        </w:rPr>
                      </w:pPr>
                    </w:p>
                    <w:p w:rsidR="00232094" w:rsidRDefault="00232094" w:rsidP="00236263">
                      <w:pPr>
                        <w:rPr>
                          <w:sz w:val="18"/>
                        </w:rPr>
                      </w:pPr>
                    </w:p>
                    <w:p w:rsidR="00F26A8A" w:rsidRDefault="00F26A8A" w:rsidP="00F26A8A">
                      <w:pPr>
                        <w:rPr>
                          <w:sz w:val="18"/>
                          <w:szCs w:val="18"/>
                        </w:rPr>
                      </w:pPr>
                      <w:r w:rsidRPr="007D0A7B">
                        <w:rPr>
                          <w:sz w:val="18"/>
                          <w:szCs w:val="18"/>
                        </w:rPr>
                        <w:t>Terms &amp; conditions apply</w:t>
                      </w:r>
                    </w:p>
                    <w:p w:rsidR="00616EE4" w:rsidRDefault="00616EE4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Prices above are inclusive of taxes</w:t>
                      </w:r>
                    </w:p>
                    <w:p w:rsidR="00895F83" w:rsidRDefault="00895F83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Supply item only</w:t>
                      </w:r>
                    </w:p>
                    <w:p w:rsidR="009E6025" w:rsidRDefault="009E6025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No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warrenty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/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gauranty</w:t>
                      </w:r>
                      <w:proofErr w:type="spellEnd"/>
                    </w:p>
                    <w:p w:rsidR="00CE090F" w:rsidRDefault="00895F83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Goods once </w:t>
                      </w:r>
                      <w:r w:rsidR="00232094">
                        <w:rPr>
                          <w:sz w:val="18"/>
                          <w:szCs w:val="18"/>
                        </w:rPr>
                        <w:t>sold cannot be returned or replaced</w:t>
                      </w:r>
                    </w:p>
                    <w:p w:rsidR="00CE090F" w:rsidRDefault="00CE090F" w:rsidP="00F26A8A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E090F" w:rsidRPr="007D0A7B" w:rsidRDefault="00CE090F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GOODS RECEIVED IN WITHOUT ANY DEFECTS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36263" w:rsidSect="003009DE">
      <w:headerReference w:type="even" r:id="rId11"/>
      <w:headerReference w:type="default" r:id="rId12"/>
      <w:headerReference w:type="first" r:id="rId13"/>
      <w:pgSz w:w="12240" w:h="15840" w:code="1"/>
      <w:pgMar w:top="540" w:right="540" w:bottom="54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463E" w:rsidRDefault="001E463E" w:rsidP="007F696A">
      <w:r>
        <w:separator/>
      </w:r>
    </w:p>
  </w:endnote>
  <w:endnote w:type="continuationSeparator" w:id="0">
    <w:p w:rsidR="001E463E" w:rsidRDefault="001E463E" w:rsidP="007F6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463E" w:rsidRDefault="001E463E" w:rsidP="007F696A">
      <w:r>
        <w:separator/>
      </w:r>
    </w:p>
  </w:footnote>
  <w:footnote w:type="continuationSeparator" w:id="0">
    <w:p w:rsidR="001E463E" w:rsidRDefault="001E463E" w:rsidP="007F69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696A" w:rsidRDefault="001E463E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7" o:spid="_x0000_s2062" type="#_x0000_t75" style="position:absolute;margin-left:0;margin-top:0;width:372.75pt;height:283.5pt;z-index:-251657216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696A" w:rsidRDefault="001E463E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63" type="#_x0000_t75" style="position:absolute;margin-left:0;margin-top:0;width:372.75pt;height:283.5pt;z-index:-251656192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696A" w:rsidRDefault="001E463E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6" o:spid="_x0000_s2061" type="#_x0000_t75" style="position:absolute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055EB9"/>
    <w:multiLevelType w:val="hybridMultilevel"/>
    <w:tmpl w:val="CB029E74"/>
    <w:lvl w:ilvl="0" w:tplc="40090001">
      <w:start w:val="8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069"/>
    <w:rsid w:val="00015076"/>
    <w:rsid w:val="00033272"/>
    <w:rsid w:val="00054ACE"/>
    <w:rsid w:val="000775D7"/>
    <w:rsid w:val="000943CA"/>
    <w:rsid w:val="000B19B8"/>
    <w:rsid w:val="000B735A"/>
    <w:rsid w:val="000C6AEC"/>
    <w:rsid w:val="000E0ED0"/>
    <w:rsid w:val="000E2F52"/>
    <w:rsid w:val="00113487"/>
    <w:rsid w:val="001447F9"/>
    <w:rsid w:val="001535F1"/>
    <w:rsid w:val="00194CFE"/>
    <w:rsid w:val="001955BC"/>
    <w:rsid w:val="001A18AE"/>
    <w:rsid w:val="001A5210"/>
    <w:rsid w:val="001B7B3F"/>
    <w:rsid w:val="001E1DA9"/>
    <w:rsid w:val="001E463E"/>
    <w:rsid w:val="001F2355"/>
    <w:rsid w:val="002250B9"/>
    <w:rsid w:val="002274E8"/>
    <w:rsid w:val="00230570"/>
    <w:rsid w:val="0023160C"/>
    <w:rsid w:val="00232094"/>
    <w:rsid w:val="00236263"/>
    <w:rsid w:val="002440DE"/>
    <w:rsid w:val="00247647"/>
    <w:rsid w:val="00261069"/>
    <w:rsid w:val="0029713A"/>
    <w:rsid w:val="002B1AA4"/>
    <w:rsid w:val="002C73F1"/>
    <w:rsid w:val="002D357E"/>
    <w:rsid w:val="002E2095"/>
    <w:rsid w:val="002E238C"/>
    <w:rsid w:val="002F67F5"/>
    <w:rsid w:val="002F6EE1"/>
    <w:rsid w:val="003009DE"/>
    <w:rsid w:val="003204AA"/>
    <w:rsid w:val="003406FE"/>
    <w:rsid w:val="00340924"/>
    <w:rsid w:val="00342BBD"/>
    <w:rsid w:val="003645ED"/>
    <w:rsid w:val="0038703E"/>
    <w:rsid w:val="003A2F05"/>
    <w:rsid w:val="003B2972"/>
    <w:rsid w:val="003B7672"/>
    <w:rsid w:val="003B7A83"/>
    <w:rsid w:val="003D04CE"/>
    <w:rsid w:val="003D10DD"/>
    <w:rsid w:val="0040166A"/>
    <w:rsid w:val="00401D17"/>
    <w:rsid w:val="00420394"/>
    <w:rsid w:val="0042764D"/>
    <w:rsid w:val="00437028"/>
    <w:rsid w:val="004653BB"/>
    <w:rsid w:val="00473F26"/>
    <w:rsid w:val="004D67B1"/>
    <w:rsid w:val="004D6F77"/>
    <w:rsid w:val="005060EB"/>
    <w:rsid w:val="005543F6"/>
    <w:rsid w:val="00590603"/>
    <w:rsid w:val="005D3DD4"/>
    <w:rsid w:val="005E0567"/>
    <w:rsid w:val="00601C09"/>
    <w:rsid w:val="00602F7D"/>
    <w:rsid w:val="00616EE4"/>
    <w:rsid w:val="0061773A"/>
    <w:rsid w:val="006270FC"/>
    <w:rsid w:val="006624EC"/>
    <w:rsid w:val="006A127B"/>
    <w:rsid w:val="006C2483"/>
    <w:rsid w:val="006F1184"/>
    <w:rsid w:val="00742F58"/>
    <w:rsid w:val="007460D5"/>
    <w:rsid w:val="007725EA"/>
    <w:rsid w:val="00796905"/>
    <w:rsid w:val="007A5E5B"/>
    <w:rsid w:val="007D0A7B"/>
    <w:rsid w:val="007D46EA"/>
    <w:rsid w:val="007E257C"/>
    <w:rsid w:val="007F28CC"/>
    <w:rsid w:val="007F5E94"/>
    <w:rsid w:val="007F696A"/>
    <w:rsid w:val="00867295"/>
    <w:rsid w:val="00871E58"/>
    <w:rsid w:val="00892A49"/>
    <w:rsid w:val="00895F83"/>
    <w:rsid w:val="008B4083"/>
    <w:rsid w:val="008B7F71"/>
    <w:rsid w:val="008C7099"/>
    <w:rsid w:val="008D516F"/>
    <w:rsid w:val="008E4A3C"/>
    <w:rsid w:val="0091239C"/>
    <w:rsid w:val="009402EE"/>
    <w:rsid w:val="00960445"/>
    <w:rsid w:val="009623AD"/>
    <w:rsid w:val="00966060"/>
    <w:rsid w:val="009A6A3F"/>
    <w:rsid w:val="009B0A06"/>
    <w:rsid w:val="009C2760"/>
    <w:rsid w:val="009C67F5"/>
    <w:rsid w:val="009D2116"/>
    <w:rsid w:val="009E2E5C"/>
    <w:rsid w:val="009E6025"/>
    <w:rsid w:val="009E647E"/>
    <w:rsid w:val="009F7915"/>
    <w:rsid w:val="00A0031F"/>
    <w:rsid w:val="00A1536E"/>
    <w:rsid w:val="00A16F1B"/>
    <w:rsid w:val="00A21BFB"/>
    <w:rsid w:val="00A526E3"/>
    <w:rsid w:val="00A8690E"/>
    <w:rsid w:val="00AB0851"/>
    <w:rsid w:val="00AB0DD9"/>
    <w:rsid w:val="00AB2B36"/>
    <w:rsid w:val="00AC37AC"/>
    <w:rsid w:val="00AC5111"/>
    <w:rsid w:val="00AC5228"/>
    <w:rsid w:val="00AE2BDE"/>
    <w:rsid w:val="00AF66B8"/>
    <w:rsid w:val="00B36968"/>
    <w:rsid w:val="00B51366"/>
    <w:rsid w:val="00B531E9"/>
    <w:rsid w:val="00B650A6"/>
    <w:rsid w:val="00B84846"/>
    <w:rsid w:val="00B92F1B"/>
    <w:rsid w:val="00BA6AAA"/>
    <w:rsid w:val="00BE1C8A"/>
    <w:rsid w:val="00C02B2C"/>
    <w:rsid w:val="00C12EBA"/>
    <w:rsid w:val="00C146C8"/>
    <w:rsid w:val="00C25103"/>
    <w:rsid w:val="00C52A4C"/>
    <w:rsid w:val="00C71F9E"/>
    <w:rsid w:val="00C73C57"/>
    <w:rsid w:val="00C77C3C"/>
    <w:rsid w:val="00CC16B3"/>
    <w:rsid w:val="00CE090F"/>
    <w:rsid w:val="00CE6247"/>
    <w:rsid w:val="00D00896"/>
    <w:rsid w:val="00D05B4B"/>
    <w:rsid w:val="00D4097C"/>
    <w:rsid w:val="00D44BCC"/>
    <w:rsid w:val="00D653C1"/>
    <w:rsid w:val="00E00168"/>
    <w:rsid w:val="00E33335"/>
    <w:rsid w:val="00E91B23"/>
    <w:rsid w:val="00EA3419"/>
    <w:rsid w:val="00EB7267"/>
    <w:rsid w:val="00EC2CD8"/>
    <w:rsid w:val="00ED4252"/>
    <w:rsid w:val="00EE0ECB"/>
    <w:rsid w:val="00EE1F0A"/>
    <w:rsid w:val="00EF5DBF"/>
    <w:rsid w:val="00F26A8A"/>
    <w:rsid w:val="00F55BAA"/>
    <w:rsid w:val="00F67C1A"/>
    <w:rsid w:val="00F73824"/>
    <w:rsid w:val="00F83E8A"/>
    <w:rsid w:val="00FA4D54"/>
    <w:rsid w:val="00FB51DA"/>
    <w:rsid w:val="00FC3E25"/>
    <w:rsid w:val="00FF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647E"/>
    <w:rPr>
      <w:color w:val="212120"/>
      <w:kern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61069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1069"/>
    <w:rPr>
      <w:rFonts w:asciiTheme="majorHAnsi" w:eastAsiaTheme="majorEastAsia" w:hAnsiTheme="majorHAnsi" w:cstheme="majorBidi"/>
      <w:b/>
      <w:bCs/>
      <w:color w:val="212120"/>
      <w:kern w:val="32"/>
      <w:sz w:val="32"/>
      <w:szCs w:val="32"/>
      <w:lang w:val="en-US" w:eastAsia="en-US"/>
    </w:rPr>
  </w:style>
  <w:style w:type="paragraph" w:styleId="BalloonText">
    <w:name w:val="Balloon Text"/>
    <w:basedOn w:val="Normal"/>
    <w:link w:val="BalloonTextChar"/>
    <w:rsid w:val="00AF66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66B8"/>
    <w:rPr>
      <w:rFonts w:ascii="Tahoma" w:hAnsi="Tahoma" w:cs="Tahoma"/>
      <w:color w:val="212120"/>
      <w:kern w:val="28"/>
      <w:sz w:val="16"/>
      <w:szCs w:val="16"/>
      <w:lang w:val="en-US" w:eastAsia="en-US"/>
    </w:rPr>
  </w:style>
  <w:style w:type="table" w:styleId="TableGrid">
    <w:name w:val="Table Grid"/>
    <w:basedOn w:val="TableNormal"/>
    <w:rsid w:val="003D04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36263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892A49"/>
  </w:style>
  <w:style w:type="character" w:customStyle="1" w:styleId="apple-converted-space">
    <w:name w:val="apple-converted-space"/>
    <w:basedOn w:val="DefaultParagraphFont"/>
    <w:rsid w:val="005E0567"/>
  </w:style>
  <w:style w:type="character" w:customStyle="1" w:styleId="aqj">
    <w:name w:val="aqj"/>
    <w:basedOn w:val="DefaultParagraphFont"/>
    <w:rsid w:val="005E0567"/>
  </w:style>
  <w:style w:type="paragraph" w:styleId="Header">
    <w:name w:val="header"/>
    <w:basedOn w:val="Normal"/>
    <w:link w:val="HeaderChar"/>
    <w:rsid w:val="007F69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F696A"/>
    <w:rPr>
      <w:color w:val="212120"/>
      <w:kern w:val="28"/>
      <w:lang w:val="en-US" w:eastAsia="en-US"/>
    </w:rPr>
  </w:style>
  <w:style w:type="paragraph" w:styleId="Footer">
    <w:name w:val="footer"/>
    <w:basedOn w:val="Normal"/>
    <w:link w:val="FooterChar"/>
    <w:rsid w:val="007F69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F696A"/>
    <w:rPr>
      <w:color w:val="212120"/>
      <w:kern w:val="28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647E"/>
    <w:rPr>
      <w:color w:val="212120"/>
      <w:kern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61069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1069"/>
    <w:rPr>
      <w:rFonts w:asciiTheme="majorHAnsi" w:eastAsiaTheme="majorEastAsia" w:hAnsiTheme="majorHAnsi" w:cstheme="majorBidi"/>
      <w:b/>
      <w:bCs/>
      <w:color w:val="212120"/>
      <w:kern w:val="32"/>
      <w:sz w:val="32"/>
      <w:szCs w:val="32"/>
      <w:lang w:val="en-US" w:eastAsia="en-US"/>
    </w:rPr>
  </w:style>
  <w:style w:type="paragraph" w:styleId="BalloonText">
    <w:name w:val="Balloon Text"/>
    <w:basedOn w:val="Normal"/>
    <w:link w:val="BalloonTextChar"/>
    <w:rsid w:val="00AF66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66B8"/>
    <w:rPr>
      <w:rFonts w:ascii="Tahoma" w:hAnsi="Tahoma" w:cs="Tahoma"/>
      <w:color w:val="212120"/>
      <w:kern w:val="28"/>
      <w:sz w:val="16"/>
      <w:szCs w:val="16"/>
      <w:lang w:val="en-US" w:eastAsia="en-US"/>
    </w:rPr>
  </w:style>
  <w:style w:type="table" w:styleId="TableGrid">
    <w:name w:val="Table Grid"/>
    <w:basedOn w:val="TableNormal"/>
    <w:rsid w:val="003D04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36263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892A49"/>
  </w:style>
  <w:style w:type="character" w:customStyle="1" w:styleId="apple-converted-space">
    <w:name w:val="apple-converted-space"/>
    <w:basedOn w:val="DefaultParagraphFont"/>
    <w:rsid w:val="005E0567"/>
  </w:style>
  <w:style w:type="character" w:customStyle="1" w:styleId="aqj">
    <w:name w:val="aqj"/>
    <w:basedOn w:val="DefaultParagraphFont"/>
    <w:rsid w:val="005E0567"/>
  </w:style>
  <w:style w:type="paragraph" w:styleId="Header">
    <w:name w:val="header"/>
    <w:basedOn w:val="Normal"/>
    <w:link w:val="HeaderChar"/>
    <w:rsid w:val="007F69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F696A"/>
    <w:rPr>
      <w:color w:val="212120"/>
      <w:kern w:val="28"/>
      <w:lang w:val="en-US" w:eastAsia="en-US"/>
    </w:rPr>
  </w:style>
  <w:style w:type="paragraph" w:styleId="Footer">
    <w:name w:val="footer"/>
    <w:basedOn w:val="Normal"/>
    <w:link w:val="FooterChar"/>
    <w:rsid w:val="007F69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F696A"/>
    <w:rPr>
      <w:color w:val="212120"/>
      <w:kern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0332">
          <w:marLeft w:val="0"/>
          <w:marRight w:val="0"/>
          <w:marTop w:val="0"/>
          <w:marBottom w:val="0"/>
          <w:divBdr>
            <w:top w:val="single" w:sz="6" w:space="8" w:color="AAAAAA"/>
            <w:left w:val="single" w:sz="6" w:space="8" w:color="AAAAAA"/>
            <w:bottom w:val="single" w:sz="6" w:space="8" w:color="AAAAAA"/>
            <w:right w:val="single" w:sz="6" w:space="8" w:color="AAAAAA"/>
          </w:divBdr>
          <w:divsChild>
            <w:div w:id="290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1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1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2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6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file:///C:\STOCKLAYOUTS\CURRENT%20PROJECTS\FN99804-PL\FN99804-IMG02.em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itara\AppData\Roaming\Microsoft\Templates\Professional%20services%20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Professional services letterhead</Template>
  <TotalTime>1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</Company>
  <LinksUpToDate>false</LinksUpToDate>
  <CharactersWithSpaces>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haritara</dc:creator>
  <cp:lastModifiedBy>JPTECHATRONICS</cp:lastModifiedBy>
  <cp:revision>3</cp:revision>
  <cp:lastPrinted>2017-11-23T15:11:00Z</cp:lastPrinted>
  <dcterms:created xsi:type="dcterms:W3CDTF">2017-12-08T09:24:00Z</dcterms:created>
  <dcterms:modified xsi:type="dcterms:W3CDTF">2017-12-08T09:24:00Z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TC011832701033</vt:lpwstr>
  </property>
  <property fmtid="{D5CDD505-2E9C-101B-9397-08002B2CF9AE}" pid="3" name="_DocHome">
    <vt:i4>-875966340</vt:i4>
  </property>
</Properties>
</file>
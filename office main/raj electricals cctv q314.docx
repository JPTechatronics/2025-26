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BAA" w:rsidRDefault="00261069" w:rsidP="00054ACE">
      <w:pPr>
        <w:tabs>
          <w:tab w:val="left" w:pos="7288"/>
        </w:tabs>
      </w:pPr>
      <w:r>
        <w:rPr>
          <w:noProof/>
        </w:rPr>
        <w:drawing>
          <wp:inline distT="0" distB="0" distL="0" distR="0">
            <wp:extent cx="1654175" cy="1471295"/>
            <wp:effectExtent l="0" t="0" r="3175" b="0"/>
            <wp:docPr id="3" name="Picture 3" descr="C:\Users\haritara\Desktop\jptecha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ritara\Desktop\jptecha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930">
        <w:rPr>
          <w:noProof/>
        </w:rPr>
        <mc:AlternateContent>
          <mc:Choice Requires="wps">
            <w:drawing>
              <wp:anchor distT="36576" distB="36576" distL="36576" distR="36576" simplePos="0" relativeHeight="251658752" behindDoc="0" locked="0" layoutInCell="1" allowOverlap="1">
                <wp:simplePos x="0" y="0"/>
                <wp:positionH relativeFrom="column">
                  <wp:posOffset>4676775</wp:posOffset>
                </wp:positionH>
                <wp:positionV relativeFrom="paragraph">
                  <wp:posOffset>852170</wp:posOffset>
                </wp:positionV>
                <wp:extent cx="2114550" cy="2857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9E647E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68.25pt;margin-top:67.1pt;width:166.5pt;height:22.5pt;z-index:2516587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" filled="f" fillcolor="#fffffe" stroked="f" strokecolor="#212120" insetpen="t">
                <v:textbox inset="2.88pt,2.88pt,2.88pt,2.88pt">
                  <w:txbxContent>
                    <w:p w:rsidR="004653BB" w:rsidRDefault="004653BB" w:rsidP="009E647E">
                      <w:pPr>
                        <w:widowControl w:val="0"/>
                        <w:jc w:val="center"/>
                        <w:rPr>
                          <w:rFonts w:ascii="Arial" w:hAnsi="Arial" w:cs="Arial"/>
                          <w:color w:val="634D45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7930">
        <w:rPr>
          <w:noProof/>
        </w:rPr>
        <mc:AlternateContent>
          <mc:Choice Requires="wps">
            <w:drawing>
              <wp:anchor distT="36576" distB="36576" distL="36576" distR="36576" simplePos="0" relativeHeight="251656704" behindDoc="0" locked="0" layoutInCell="1" allowOverlap="1">
                <wp:simplePos x="0" y="0"/>
                <wp:positionH relativeFrom="column">
                  <wp:posOffset>5092700</wp:posOffset>
                </wp:positionH>
                <wp:positionV relativeFrom="paragraph">
                  <wp:posOffset>8102600</wp:posOffset>
                </wp:positionV>
                <wp:extent cx="1771650" cy="10858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t xml:space="preserve">A-1 </w:t>
                            </w:r>
                            <w:proofErr w:type="spellStart"/>
                            <w:r>
                              <w:t>Haritara’s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Siddharud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Sadan</w:t>
                            </w:r>
                            <w:proofErr w:type="spellEnd"/>
                            <w:r>
                              <w:t>,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proofErr w:type="spellStart"/>
                            <w:r>
                              <w:t>Altinho</w:t>
                            </w:r>
                            <w:proofErr w:type="spellEnd"/>
                            <w:r>
                              <w:t xml:space="preserve"> road, St-</w:t>
                            </w:r>
                            <w:proofErr w:type="spellStart"/>
                            <w:r>
                              <w:t>inez</w:t>
                            </w:r>
                            <w:proofErr w:type="spellEnd"/>
                            <w:r>
                              <w:t xml:space="preserve">, 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t>Panaji-Goa 403001</w:t>
                            </w:r>
                          </w:p>
                          <w:p w:rsidR="004653BB" w:rsidRDefault="004653BB" w:rsidP="00EE1F0A">
                            <w:pPr>
                              <w:widowControl w:val="0"/>
                              <w:spacing w:line="280" w:lineRule="exact"/>
                            </w:pPr>
                            <w:r>
                              <w:rPr>
                                <w:b/>
                              </w:rPr>
                              <w:t>email</w:t>
                            </w:r>
                            <w:r>
                              <w:t xml:space="preserve"> jptechatronics@gmail.com</w:t>
                            </w:r>
                          </w:p>
                          <w:p w:rsidR="004653BB" w:rsidRPr="00261069" w:rsidRDefault="004653BB" w:rsidP="00EE1F0A">
                            <w:pPr>
                              <w:rPr>
                                <w:b/>
                              </w:rPr>
                            </w:pPr>
                            <w:r w:rsidRPr="00261069">
                              <w:rPr>
                                <w:b/>
                              </w:rPr>
                              <w:t xml:space="preserve">Ph. </w:t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9D2116">
                              <w:t>9403061199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401pt;margin-top:638pt;width:139.5pt;height:85.5pt;z-index:2516567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" filled="f" fillcolor="#fffffe" stroked="f" strokecolor="#212120" insetpen="t">
                <v:textbox inset="2.88pt,2.88pt,2.88pt,2.88pt">
                  <w:txbxContent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 xml:space="preserve">A-1 </w:t>
                      </w:r>
                      <w:proofErr w:type="spellStart"/>
                      <w:r>
                        <w:t>Haritara’s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Siddharud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Sadan</w:t>
                      </w:r>
                      <w:proofErr w:type="spellEnd"/>
                      <w:r>
                        <w:t>,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proofErr w:type="spellStart"/>
                      <w:r>
                        <w:t>Altinho</w:t>
                      </w:r>
                      <w:proofErr w:type="spellEnd"/>
                      <w:r>
                        <w:t xml:space="preserve"> road, St-</w:t>
                      </w:r>
                      <w:proofErr w:type="spellStart"/>
                      <w:r>
                        <w:t>inez</w:t>
                      </w:r>
                      <w:proofErr w:type="spellEnd"/>
                      <w:r>
                        <w:t xml:space="preserve">, 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t>Panaji-Goa 403001</w:t>
                      </w:r>
                    </w:p>
                    <w:p w:rsidR="004653BB" w:rsidRDefault="004653BB" w:rsidP="00EE1F0A">
                      <w:pPr>
                        <w:widowControl w:val="0"/>
                        <w:spacing w:line="280" w:lineRule="exact"/>
                      </w:pPr>
                      <w:r>
                        <w:rPr>
                          <w:b/>
                        </w:rPr>
                        <w:t>email</w:t>
                      </w:r>
                      <w:r>
                        <w:t xml:space="preserve"> jptechatronics@gmail.com</w:t>
                      </w:r>
                    </w:p>
                    <w:p w:rsidR="004653BB" w:rsidRPr="00261069" w:rsidRDefault="004653BB" w:rsidP="00EE1F0A">
                      <w:pPr>
                        <w:rPr>
                          <w:b/>
                        </w:rPr>
                      </w:pPr>
                      <w:r w:rsidRPr="00261069">
                        <w:rPr>
                          <w:b/>
                        </w:rPr>
                        <w:t xml:space="preserve">Ph. </w:t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9D2116">
                        <w:t>9403061199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36576" distB="36576" distL="36576" distR="36576" simplePos="0" relativeHeight="251655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6649085</wp:posOffset>
            </wp:positionV>
            <wp:extent cx="7086600" cy="2706370"/>
            <wp:effectExtent l="0" t="0" r="0" b="0"/>
            <wp:wrapNone/>
            <wp:docPr id="1" name="Picture 3" descr="C:\STOCKLAYOUTS\CURRENT PROJECTS\FN99804-PL\FN99804-IMG0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STOCKLAYOUTS\CURRENT PROJECTS\FN99804-PL\FN99804-IMG02.em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3" r="11282" b="1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t xml:space="preserve">  </w:t>
      </w:r>
    </w:p>
    <w:p w:rsidR="003406FE" w:rsidRPr="00F55BAA" w:rsidRDefault="00553C29" w:rsidP="00054ACE">
      <w:pPr>
        <w:tabs>
          <w:tab w:val="left" w:pos="7288"/>
        </w:tabs>
        <w:rPr>
          <w:b/>
        </w:rPr>
      </w:pPr>
      <w:r>
        <w:rPr>
          <w:b/>
        </w:rPr>
        <w:t xml:space="preserve">              GSTIN:30BBPPP8605M1Z7</w:t>
      </w:r>
      <w:r w:rsidR="00054ACE" w:rsidRPr="00F55BAA">
        <w:rPr>
          <w:b/>
        </w:rPr>
        <w:tab/>
      </w:r>
    </w:p>
    <w:p w:rsidR="00054ACE" w:rsidRPr="00601C09" w:rsidRDefault="003406FE" w:rsidP="00054ACE">
      <w:pPr>
        <w:tabs>
          <w:tab w:val="left" w:pos="7288"/>
        </w:tabs>
        <w:rPr>
          <w:b/>
        </w:rPr>
      </w:pPr>
      <w:r w:rsidRPr="00601C09">
        <w:rPr>
          <w:b/>
        </w:rPr>
        <w:t xml:space="preserve">     </w:t>
      </w:r>
      <w:r w:rsidR="00F26A8A" w:rsidRPr="00601C09">
        <w:rPr>
          <w:b/>
        </w:rPr>
        <w:t xml:space="preserve">         </w:t>
      </w:r>
      <w:r w:rsidR="003204AA">
        <w:rPr>
          <w:b/>
        </w:rPr>
        <w:t>NO</w:t>
      </w:r>
      <w:r w:rsidR="005F5CE9">
        <w:rPr>
          <w:b/>
        </w:rPr>
        <w:t>:c</w:t>
      </w:r>
      <w:r w:rsidR="00F83E8A">
        <w:rPr>
          <w:b/>
        </w:rPr>
        <w:t>16</w:t>
      </w:r>
      <w:r w:rsidR="00E37418">
        <w:rPr>
          <w:b/>
        </w:rPr>
        <w:t>-17q314</w:t>
      </w:r>
      <w:r w:rsidR="00F26A8A" w:rsidRPr="00601C09">
        <w:rPr>
          <w:b/>
        </w:rPr>
        <w:t xml:space="preserve">                                          </w:t>
      </w:r>
      <w:r w:rsidR="000C6AEC">
        <w:rPr>
          <w:b/>
        </w:rPr>
        <w:t xml:space="preserve">    </w:t>
      </w:r>
      <w:r w:rsidR="00F26A8A" w:rsidRPr="00601C09">
        <w:rPr>
          <w:b/>
        </w:rPr>
        <w:t xml:space="preserve"> </w:t>
      </w:r>
      <w:r w:rsidRPr="00601C09">
        <w:rPr>
          <w:b/>
        </w:rPr>
        <w:t xml:space="preserve"> </w:t>
      </w:r>
      <w:r w:rsidR="00F26A8A" w:rsidRPr="00601C09">
        <w:rPr>
          <w:b/>
        </w:rPr>
        <w:t xml:space="preserve">Invoice </w:t>
      </w:r>
    </w:p>
    <w:p w:rsidR="00236263" w:rsidRDefault="00054ACE" w:rsidP="00261069">
      <w:r>
        <w:t xml:space="preserve">                               </w:t>
      </w:r>
      <w:r w:rsidR="00261069">
        <w:t xml:space="preserve">                                                            </w:t>
      </w:r>
      <w:r w:rsidR="00C71F9E">
        <w:t xml:space="preserve">    </w:t>
      </w:r>
      <w:r w:rsidR="00C71F9E">
        <w:tab/>
      </w:r>
      <w:r w:rsidR="00C71F9E">
        <w:tab/>
      </w:r>
      <w:r w:rsidR="00C71F9E">
        <w:tab/>
      </w:r>
      <w:r w:rsidR="00C71F9E">
        <w:tab/>
      </w:r>
      <w:r w:rsidR="002440DE">
        <w:t xml:space="preserve">                     </w:t>
      </w:r>
      <w:r w:rsidR="00F26A8A">
        <w:t>D</w:t>
      </w:r>
      <w:r w:rsidR="00742F58">
        <w:t xml:space="preserve">ate: </w:t>
      </w:r>
      <w:r w:rsidR="0053317B">
        <w:t>3/12</w:t>
      </w:r>
      <w:r w:rsidR="00C7591C">
        <w:t>/2017</w:t>
      </w:r>
    </w:p>
    <w:p w:rsidR="00236263" w:rsidRDefault="00F5793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24765</wp:posOffset>
                </wp:positionV>
                <wp:extent cx="6478905" cy="7689215"/>
                <wp:effectExtent l="0" t="0" r="0" b="6985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8905" cy="768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06FE" w:rsidRDefault="003406FE" w:rsidP="00236263">
                            <w:pPr>
                              <w:rPr>
                                <w:b/>
                              </w:rPr>
                            </w:pPr>
                          </w:p>
                          <w:p w:rsidR="00895F83" w:rsidRDefault="008B4083" w:rsidP="008B408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</w:t>
                            </w:r>
                            <w:r w:rsidR="00C32C2C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:rsidR="006A127B" w:rsidRDefault="00884341" w:rsidP="008B408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m/s Raj Electricals</w:t>
                            </w:r>
                            <w:r w:rsidR="00AC5AB4">
                              <w:rPr>
                                <w:b/>
                              </w:rPr>
                              <w:t>(GSTIN:30AHVPG5991N1</w:t>
                            </w:r>
                            <w:r w:rsidR="00553C29">
                              <w:rPr>
                                <w:b/>
                              </w:rPr>
                              <w:t>ZM)</w:t>
                            </w:r>
                          </w:p>
                          <w:p w:rsidR="00884341" w:rsidRDefault="00884341" w:rsidP="008B408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Gera imperium green</w:t>
                            </w:r>
                          </w:p>
                          <w:p w:rsidR="00C7591C" w:rsidRDefault="00C7591C" w:rsidP="008B408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Panaji Goa </w:t>
                            </w:r>
                          </w:p>
                          <w:p w:rsidR="00FD764A" w:rsidRDefault="00FD764A" w:rsidP="008B4083">
                            <w:pPr>
                              <w:rPr>
                                <w:b/>
                              </w:rPr>
                            </w:pPr>
                            <w:bookmarkStart w:id="0" w:name="_GoBack"/>
                            <w:bookmarkEnd w:id="0"/>
                          </w:p>
                          <w:tbl>
                            <w:tblPr>
                              <w:tblW w:w="9824" w:type="dxa"/>
                              <w:tblInd w:w="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77"/>
                              <w:gridCol w:w="5903"/>
                              <w:gridCol w:w="1070"/>
                              <w:gridCol w:w="896"/>
                              <w:gridCol w:w="1170"/>
                            </w:tblGrid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Sr. No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Particulars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Amount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 xml:space="preserve">dlink dome </w:t>
                                  </w: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hd</w:t>
                                  </w:r>
                                  <w:proofErr w:type="spellEnd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 xml:space="preserve"> camera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7000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dlink</w:t>
                                  </w:r>
                                  <w:proofErr w:type="spellEnd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 xml:space="preserve"> 4ch </w:t>
                                  </w: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hd</w:t>
                                  </w:r>
                                  <w:proofErr w:type="spellEnd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dvr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5950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5950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power supply 5 amp 12vdc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750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53317B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installation charges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6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2000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gridSpan w:val="3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15700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cGST</w:t>
                                  </w:r>
                                  <w:proofErr w:type="spellEnd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 xml:space="preserve"> 9%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gridSpan w:val="3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1413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proofErr w:type="spellStart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sGST</w:t>
                                  </w:r>
                                  <w:proofErr w:type="spellEnd"/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 xml:space="preserve"> 9%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gridSpan w:val="3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1413</w:t>
                                  </w:r>
                                </w:p>
                              </w:tc>
                            </w:tr>
                            <w:tr w:rsidR="00B82434" w:rsidRPr="00B82434" w:rsidTr="0053317B">
                              <w:trPr>
                                <w:trHeight w:val="334"/>
                              </w:trPr>
                              <w:tc>
                                <w:tcPr>
                                  <w:tcW w:w="877" w:type="dxa"/>
                                  <w:tcBorders>
                                    <w:top w:val="nil"/>
                                    <w:left w:val="single" w:sz="8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5903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lang w:val="en-IN" w:eastAsia="en-IN"/>
                                    </w:rPr>
                                    <w:t>Grand Total</w:t>
                                  </w:r>
                                </w:p>
                              </w:tc>
                              <w:tc>
                                <w:tcPr>
                                  <w:tcW w:w="3043" w:type="dxa"/>
                                  <w:gridSpan w:val="3"/>
                                  <w:tcBorders>
                                    <w:top w:val="single" w:sz="8" w:space="0" w:color="auto"/>
                                    <w:left w:val="nil"/>
                                    <w:bottom w:val="single" w:sz="8" w:space="0" w:color="auto"/>
                                    <w:right w:val="single" w:sz="8" w:space="0" w:color="000000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:rsidR="00B82434" w:rsidRPr="00B82434" w:rsidRDefault="00B82434" w:rsidP="00B82434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</w:pPr>
                                  <w:r w:rsidRPr="00B82434">
                                    <w:rPr>
                                      <w:rFonts w:ascii="Calibri" w:hAnsi="Calibri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IN" w:eastAsia="en-IN"/>
                                    </w:rPr>
                                    <w:t>18526</w:t>
                                  </w:r>
                                </w:p>
                              </w:tc>
                            </w:tr>
                          </w:tbl>
                          <w:p w:rsidR="00B82434" w:rsidRDefault="00B82434" w:rsidP="008B4083">
                            <w:pPr>
                              <w:rPr>
                                <w:b/>
                              </w:rPr>
                            </w:pPr>
                          </w:p>
                          <w:p w:rsidR="00DD282F" w:rsidRDefault="00DD282F" w:rsidP="008B4083">
                            <w:pPr>
                              <w:rPr>
                                <w:b/>
                              </w:rPr>
                            </w:pPr>
                          </w:p>
                          <w:p w:rsidR="00FD764A" w:rsidRDefault="00FD764A" w:rsidP="008B4083">
                            <w:pPr>
                              <w:rPr>
                                <w:b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232094" w:rsidRDefault="00232094" w:rsidP="00236263">
                            <w:pPr>
                              <w:rPr>
                                <w:sz w:val="18"/>
                              </w:rPr>
                            </w:pPr>
                          </w:p>
                          <w:p w:rsidR="00F26A8A" w:rsidRDefault="00F26A8A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D0A7B">
                              <w:rPr>
                                <w:sz w:val="18"/>
                                <w:szCs w:val="18"/>
                              </w:rPr>
                              <w:t>Terms &amp; conditions apply</w:t>
                            </w:r>
                          </w:p>
                          <w:p w:rsidR="00895F83" w:rsidRDefault="00FE7741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W</w:t>
                            </w:r>
                            <w:r w:rsidR="00895F83">
                              <w:rPr>
                                <w:sz w:val="18"/>
                                <w:szCs w:val="18"/>
                              </w:rPr>
                              <w:t>arranty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as per manufacturer not valid in case of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surges ,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fluctuation , lightening etc.</w:t>
                            </w:r>
                          </w:p>
                          <w:p w:rsidR="00FE7741" w:rsidRDefault="00FE7741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to be taken up directly with the manufacturer without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involing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JP TECHATRONICS</w:t>
                            </w:r>
                          </w:p>
                          <w:p w:rsidR="00CE090F" w:rsidRDefault="00895F8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Goods once </w:t>
                            </w:r>
                            <w:r w:rsidR="00232094">
                              <w:rPr>
                                <w:sz w:val="18"/>
                                <w:szCs w:val="18"/>
                              </w:rPr>
                              <w:t>sold cannot be returned or replaced</w:t>
                            </w:r>
                          </w:p>
                          <w:p w:rsidR="00CC16B3" w:rsidRDefault="00CC16B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Work done as per request by client hence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Jp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techtronics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or its employees </w:t>
                            </w:r>
                          </w:p>
                          <w:p w:rsidR="00CC16B3" w:rsidRDefault="00CC16B3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should not be held responsible for any kind of malfunctioning of the system</w:t>
                            </w:r>
                            <w:r w:rsidR="00C7591C">
                              <w:rPr>
                                <w:sz w:val="18"/>
                                <w:szCs w:val="18"/>
                              </w:rPr>
                              <w:t xml:space="preserve"> for any reasons.</w:t>
                            </w:r>
                          </w:p>
                          <w:p w:rsidR="00FE7741" w:rsidRDefault="00FE7741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other terms and conditions apply.</w:t>
                            </w:r>
                          </w:p>
                          <w:p w:rsidR="000D6AF5" w:rsidRDefault="000D6AF5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Service calls to be charges as </w:t>
                            </w:r>
                            <w:r w:rsidR="00C7591C">
                              <w:rPr>
                                <w:sz w:val="18"/>
                                <w:szCs w:val="18"/>
                              </w:rPr>
                              <w:t>actual post installation.</w:t>
                            </w:r>
                          </w:p>
                          <w:p w:rsidR="00CE090F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E090F" w:rsidRPr="007D0A7B" w:rsidRDefault="00CE090F" w:rsidP="00F26A8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GOODS RECEIVED IN WITHOUT ANY DEFECTS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30.6pt;margin-top:1.95pt;width:510.15pt;height:605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" filled="f" stroked="f">
                <v:textbox>
                  <w:txbxContent>
                    <w:p w:rsidR="003406FE" w:rsidRDefault="003406FE" w:rsidP="00236263">
                      <w:pPr>
                        <w:rPr>
                          <w:b/>
                        </w:rPr>
                      </w:pPr>
                    </w:p>
                    <w:p w:rsidR="00895F83" w:rsidRDefault="008B4083" w:rsidP="008B408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</w:t>
                      </w:r>
                      <w:r w:rsidR="00C32C2C">
                        <w:rPr>
                          <w:b/>
                        </w:rPr>
                        <w:t xml:space="preserve"> </w:t>
                      </w:r>
                    </w:p>
                    <w:p w:rsidR="006A127B" w:rsidRDefault="00884341" w:rsidP="008B408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m/s Raj Electricals</w:t>
                      </w:r>
                      <w:r w:rsidR="00AC5AB4">
                        <w:rPr>
                          <w:b/>
                        </w:rPr>
                        <w:t>(GSTIN:30AHVPG5991N1</w:t>
                      </w:r>
                      <w:r w:rsidR="00553C29">
                        <w:rPr>
                          <w:b/>
                        </w:rPr>
                        <w:t>ZM)</w:t>
                      </w:r>
                    </w:p>
                    <w:p w:rsidR="00884341" w:rsidRDefault="00884341" w:rsidP="008B408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Gera imperium green</w:t>
                      </w:r>
                    </w:p>
                    <w:p w:rsidR="00C7591C" w:rsidRDefault="00C7591C" w:rsidP="008B408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Panaji Goa </w:t>
                      </w:r>
                    </w:p>
                    <w:p w:rsidR="00FD764A" w:rsidRDefault="00FD764A" w:rsidP="008B4083">
                      <w:pPr>
                        <w:rPr>
                          <w:b/>
                        </w:rPr>
                      </w:pPr>
                      <w:bookmarkStart w:id="1" w:name="_GoBack"/>
                      <w:bookmarkEnd w:id="1"/>
                    </w:p>
                    <w:tbl>
                      <w:tblPr>
                        <w:tblW w:w="9824" w:type="dxa"/>
                        <w:tblInd w:w="98" w:type="dxa"/>
                        <w:tblLook w:val="04A0" w:firstRow="1" w:lastRow="0" w:firstColumn="1" w:lastColumn="0" w:noHBand="0" w:noVBand="1"/>
                      </w:tblPr>
                      <w:tblGrid>
                        <w:gridCol w:w="877"/>
                        <w:gridCol w:w="5903"/>
                        <w:gridCol w:w="1070"/>
                        <w:gridCol w:w="896"/>
                        <w:gridCol w:w="1170"/>
                      </w:tblGrid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Sr. No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Particulars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Amount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 xml:space="preserve">dlink dome </w:t>
                            </w: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hd</w:t>
                            </w:r>
                            <w:proofErr w:type="spellEnd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 xml:space="preserve"> camera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7000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dlink</w:t>
                            </w:r>
                            <w:proofErr w:type="spellEnd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 xml:space="preserve"> 4ch </w:t>
                            </w: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hd</w:t>
                            </w:r>
                            <w:proofErr w:type="spellEnd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 xml:space="preserve"> </w:t>
                            </w: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dvr</w:t>
                            </w:r>
                            <w:proofErr w:type="spellEnd"/>
                          </w:p>
                        </w:tc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5950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5950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power supply 5 amp 12vdc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750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53317B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installation charges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6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2000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043" w:type="dxa"/>
                            <w:gridSpan w:val="3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15700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cGST</w:t>
                            </w:r>
                            <w:proofErr w:type="spellEnd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 xml:space="preserve"> 9%</w:t>
                            </w:r>
                          </w:p>
                        </w:tc>
                        <w:tc>
                          <w:tcPr>
                            <w:tcW w:w="3043" w:type="dxa"/>
                            <w:gridSpan w:val="3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1413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proofErr w:type="spellStart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sGST</w:t>
                            </w:r>
                            <w:proofErr w:type="spellEnd"/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 xml:space="preserve"> 9%</w:t>
                            </w:r>
                          </w:p>
                        </w:tc>
                        <w:tc>
                          <w:tcPr>
                            <w:tcW w:w="3043" w:type="dxa"/>
                            <w:gridSpan w:val="3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1413</w:t>
                            </w:r>
                          </w:p>
                        </w:tc>
                      </w:tr>
                      <w:tr w:rsidR="00B82434" w:rsidRPr="00B82434" w:rsidTr="0053317B">
                        <w:trPr>
                          <w:trHeight w:val="334"/>
                        </w:trPr>
                        <w:tc>
                          <w:tcPr>
                            <w:tcW w:w="877" w:type="dxa"/>
                            <w:tcBorders>
                              <w:top w:val="nil"/>
                              <w:left w:val="single" w:sz="8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5903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single" w:sz="8" w:space="0" w:color="auto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4"/>
                                <w:szCs w:val="24"/>
                                <w:lang w:val="en-IN" w:eastAsia="en-IN"/>
                              </w:rPr>
                              <w:t>Grand Total</w:t>
                            </w:r>
                          </w:p>
                        </w:tc>
                        <w:tc>
                          <w:tcPr>
                            <w:tcW w:w="3043" w:type="dxa"/>
                            <w:gridSpan w:val="3"/>
                            <w:tcBorders>
                              <w:top w:val="single" w:sz="8" w:space="0" w:color="auto"/>
                              <w:left w:val="nil"/>
                              <w:bottom w:val="single" w:sz="8" w:space="0" w:color="auto"/>
                              <w:right w:val="single" w:sz="8" w:space="0" w:color="000000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:rsidR="00B82434" w:rsidRPr="00B82434" w:rsidRDefault="00B82434" w:rsidP="00B82434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</w:pPr>
                            <w:r w:rsidRPr="00B82434">
                              <w:rPr>
                                <w:rFonts w:ascii="Calibri" w:hAnsi="Calibri"/>
                                <w:color w:val="000000"/>
                                <w:kern w:val="0"/>
                                <w:sz w:val="22"/>
                                <w:szCs w:val="22"/>
                                <w:lang w:val="en-IN" w:eastAsia="en-IN"/>
                              </w:rPr>
                              <w:t>18526</w:t>
                            </w:r>
                          </w:p>
                        </w:tc>
                      </w:tr>
                    </w:tbl>
                    <w:p w:rsidR="00B82434" w:rsidRDefault="00B82434" w:rsidP="008B4083">
                      <w:pPr>
                        <w:rPr>
                          <w:b/>
                        </w:rPr>
                      </w:pPr>
                    </w:p>
                    <w:p w:rsidR="00DD282F" w:rsidRDefault="00DD282F" w:rsidP="008B4083">
                      <w:pPr>
                        <w:rPr>
                          <w:b/>
                        </w:rPr>
                      </w:pPr>
                    </w:p>
                    <w:p w:rsidR="00FD764A" w:rsidRDefault="00FD764A" w:rsidP="008B4083">
                      <w:pPr>
                        <w:rPr>
                          <w:b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232094" w:rsidRDefault="00232094" w:rsidP="00236263">
                      <w:pPr>
                        <w:rPr>
                          <w:sz w:val="18"/>
                        </w:rPr>
                      </w:pPr>
                    </w:p>
                    <w:p w:rsidR="00F26A8A" w:rsidRDefault="00F26A8A" w:rsidP="00F26A8A">
                      <w:pPr>
                        <w:rPr>
                          <w:sz w:val="18"/>
                          <w:szCs w:val="18"/>
                        </w:rPr>
                      </w:pPr>
                      <w:r w:rsidRPr="007D0A7B">
                        <w:rPr>
                          <w:sz w:val="18"/>
                          <w:szCs w:val="18"/>
                        </w:rPr>
                        <w:t>Terms &amp; conditions apply</w:t>
                      </w:r>
                    </w:p>
                    <w:p w:rsidR="00895F83" w:rsidRDefault="00FE7741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W</w:t>
                      </w:r>
                      <w:r w:rsidR="00895F83">
                        <w:rPr>
                          <w:sz w:val="18"/>
                          <w:szCs w:val="18"/>
                        </w:rPr>
                        <w:t>arranty</w:t>
                      </w:r>
                      <w:r>
                        <w:rPr>
                          <w:sz w:val="18"/>
                          <w:szCs w:val="18"/>
                        </w:rPr>
                        <w:t xml:space="preserve"> as per manufacturer not valid in case of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surges ,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fluctuation , lightening etc.</w:t>
                      </w:r>
                    </w:p>
                    <w:p w:rsidR="00FE7741" w:rsidRDefault="00FE7741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to be taken up directly with the manufacturer without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involing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JP TECHATRONICS</w:t>
                      </w:r>
                    </w:p>
                    <w:p w:rsidR="00CE090F" w:rsidRDefault="00895F8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Goods once </w:t>
                      </w:r>
                      <w:r w:rsidR="00232094">
                        <w:rPr>
                          <w:sz w:val="18"/>
                          <w:szCs w:val="18"/>
                        </w:rPr>
                        <w:t>sold cannot be returned or replaced</w:t>
                      </w:r>
                    </w:p>
                    <w:p w:rsidR="00CC16B3" w:rsidRDefault="00CC16B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Work done as per request by client hence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Jp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techtronics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or its employees </w:t>
                      </w:r>
                    </w:p>
                    <w:p w:rsidR="00CC16B3" w:rsidRDefault="00CC16B3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should not be held responsible for any kind of malfunctioning of the system</w:t>
                      </w:r>
                      <w:r w:rsidR="00C7591C">
                        <w:rPr>
                          <w:sz w:val="18"/>
                          <w:szCs w:val="18"/>
                        </w:rPr>
                        <w:t xml:space="preserve"> for any reasons.</w:t>
                      </w:r>
                    </w:p>
                    <w:p w:rsidR="00FE7741" w:rsidRDefault="00FE7741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other terms and conditions apply.</w:t>
                      </w:r>
                    </w:p>
                    <w:p w:rsidR="000D6AF5" w:rsidRDefault="000D6AF5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Service calls to be charges as </w:t>
                      </w:r>
                      <w:r w:rsidR="00C7591C">
                        <w:rPr>
                          <w:sz w:val="18"/>
                          <w:szCs w:val="18"/>
                        </w:rPr>
                        <w:t>actual post installation.</w:t>
                      </w:r>
                    </w:p>
                    <w:p w:rsidR="00CE090F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E090F" w:rsidRPr="007D0A7B" w:rsidRDefault="00CE090F" w:rsidP="00F26A8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GOODS RECEIVED IN WITHOUT ANY DEFECTS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6263" w:rsidSect="003009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540" w:right="540" w:bottom="5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C8D" w:rsidRDefault="00B56C8D" w:rsidP="007F696A">
      <w:r>
        <w:separator/>
      </w:r>
    </w:p>
  </w:endnote>
  <w:endnote w:type="continuationSeparator" w:id="0">
    <w:p w:rsidR="00B56C8D" w:rsidRDefault="00B56C8D" w:rsidP="007F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7F69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7F69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7F69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C8D" w:rsidRDefault="00B56C8D" w:rsidP="007F696A">
      <w:r>
        <w:separator/>
      </w:r>
    </w:p>
  </w:footnote>
  <w:footnote w:type="continuationSeparator" w:id="0">
    <w:p w:rsidR="00B56C8D" w:rsidRDefault="00B56C8D" w:rsidP="007F6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E3741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7" o:spid="_x0000_s2062" type="#_x0000_t75" style="position:absolute;margin-left:0;margin-top:0;width:372.75pt;height:283.5pt;z-index:-251657216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E3741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63" type="#_x0000_t75" style="position:absolute;margin-left:0;margin-top:0;width:372.75pt;height:283.5pt;z-index:-251656192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96A" w:rsidRDefault="00E37418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6" o:spid="_x0000_s2061" type="#_x0000_t75" style="position:absolute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55EB9"/>
    <w:multiLevelType w:val="hybridMultilevel"/>
    <w:tmpl w:val="CB029E74"/>
    <w:lvl w:ilvl="0" w:tplc="40090001">
      <w:start w:val="8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069"/>
    <w:rsid w:val="00015076"/>
    <w:rsid w:val="00054ACE"/>
    <w:rsid w:val="000775D7"/>
    <w:rsid w:val="000943CA"/>
    <w:rsid w:val="000B19B8"/>
    <w:rsid w:val="000B735A"/>
    <w:rsid w:val="000C6AEC"/>
    <w:rsid w:val="000D6AF5"/>
    <w:rsid w:val="000E0ED0"/>
    <w:rsid w:val="000E2F52"/>
    <w:rsid w:val="00113487"/>
    <w:rsid w:val="001535F1"/>
    <w:rsid w:val="001955BC"/>
    <w:rsid w:val="001A5210"/>
    <w:rsid w:val="001E1DA9"/>
    <w:rsid w:val="001E1E42"/>
    <w:rsid w:val="002250B9"/>
    <w:rsid w:val="00230570"/>
    <w:rsid w:val="0023160C"/>
    <w:rsid w:val="00232094"/>
    <w:rsid w:val="00236263"/>
    <w:rsid w:val="002440DE"/>
    <w:rsid w:val="00247647"/>
    <w:rsid w:val="00261069"/>
    <w:rsid w:val="0029713A"/>
    <w:rsid w:val="002C73F1"/>
    <w:rsid w:val="002F6EE1"/>
    <w:rsid w:val="003009DE"/>
    <w:rsid w:val="003204AA"/>
    <w:rsid w:val="0033130C"/>
    <w:rsid w:val="003400DF"/>
    <w:rsid w:val="003406FE"/>
    <w:rsid w:val="00340924"/>
    <w:rsid w:val="003645ED"/>
    <w:rsid w:val="003B2972"/>
    <w:rsid w:val="003B7A83"/>
    <w:rsid w:val="003D04CE"/>
    <w:rsid w:val="003D10DD"/>
    <w:rsid w:val="0040166A"/>
    <w:rsid w:val="00401D17"/>
    <w:rsid w:val="0042764D"/>
    <w:rsid w:val="00437028"/>
    <w:rsid w:val="004653BB"/>
    <w:rsid w:val="00473F26"/>
    <w:rsid w:val="004D67B1"/>
    <w:rsid w:val="004D6F77"/>
    <w:rsid w:val="005060EB"/>
    <w:rsid w:val="0053317B"/>
    <w:rsid w:val="00553C29"/>
    <w:rsid w:val="00574981"/>
    <w:rsid w:val="005B6F7F"/>
    <w:rsid w:val="005D3DD4"/>
    <w:rsid w:val="005E0567"/>
    <w:rsid w:val="005F0EF4"/>
    <w:rsid w:val="005F5CE9"/>
    <w:rsid w:val="00601C09"/>
    <w:rsid w:val="00602F7D"/>
    <w:rsid w:val="00616EE4"/>
    <w:rsid w:val="006270FC"/>
    <w:rsid w:val="00643E23"/>
    <w:rsid w:val="006624EC"/>
    <w:rsid w:val="006A127B"/>
    <w:rsid w:val="006F1184"/>
    <w:rsid w:val="00742F58"/>
    <w:rsid w:val="007460D5"/>
    <w:rsid w:val="007725EA"/>
    <w:rsid w:val="00796905"/>
    <w:rsid w:val="007D0A7B"/>
    <w:rsid w:val="007F28CC"/>
    <w:rsid w:val="007F696A"/>
    <w:rsid w:val="00871E58"/>
    <w:rsid w:val="00884341"/>
    <w:rsid w:val="00892A49"/>
    <w:rsid w:val="00895F83"/>
    <w:rsid w:val="008B4083"/>
    <w:rsid w:val="008B7F71"/>
    <w:rsid w:val="008C7099"/>
    <w:rsid w:val="008D516F"/>
    <w:rsid w:val="008E4A3C"/>
    <w:rsid w:val="0091239C"/>
    <w:rsid w:val="009402EE"/>
    <w:rsid w:val="00960445"/>
    <w:rsid w:val="009623AD"/>
    <w:rsid w:val="009A6A3F"/>
    <w:rsid w:val="009B0A06"/>
    <w:rsid w:val="009C2760"/>
    <w:rsid w:val="009D2116"/>
    <w:rsid w:val="009E2E5C"/>
    <w:rsid w:val="009E647E"/>
    <w:rsid w:val="009F7915"/>
    <w:rsid w:val="00A0031F"/>
    <w:rsid w:val="00A1536E"/>
    <w:rsid w:val="00A21BFB"/>
    <w:rsid w:val="00A3553A"/>
    <w:rsid w:val="00A526E3"/>
    <w:rsid w:val="00A8690E"/>
    <w:rsid w:val="00AB0851"/>
    <w:rsid w:val="00AB0DD9"/>
    <w:rsid w:val="00AC37AC"/>
    <w:rsid w:val="00AC5111"/>
    <w:rsid w:val="00AC5AB4"/>
    <w:rsid w:val="00AF66B8"/>
    <w:rsid w:val="00B36968"/>
    <w:rsid w:val="00B441B5"/>
    <w:rsid w:val="00B51366"/>
    <w:rsid w:val="00B531E9"/>
    <w:rsid w:val="00B56C8D"/>
    <w:rsid w:val="00B650A6"/>
    <w:rsid w:val="00B82434"/>
    <w:rsid w:val="00B84846"/>
    <w:rsid w:val="00BA6AAA"/>
    <w:rsid w:val="00BE3F26"/>
    <w:rsid w:val="00BF6E35"/>
    <w:rsid w:val="00C12EBA"/>
    <w:rsid w:val="00C25103"/>
    <w:rsid w:val="00C32C2C"/>
    <w:rsid w:val="00C71F9E"/>
    <w:rsid w:val="00C73C57"/>
    <w:rsid w:val="00C7591C"/>
    <w:rsid w:val="00CC16B3"/>
    <w:rsid w:val="00CE090F"/>
    <w:rsid w:val="00CE6247"/>
    <w:rsid w:val="00D00896"/>
    <w:rsid w:val="00D05B4B"/>
    <w:rsid w:val="00D44BCC"/>
    <w:rsid w:val="00D537E5"/>
    <w:rsid w:val="00D653C1"/>
    <w:rsid w:val="00DD282F"/>
    <w:rsid w:val="00DE22CF"/>
    <w:rsid w:val="00E33335"/>
    <w:rsid w:val="00E37418"/>
    <w:rsid w:val="00E44463"/>
    <w:rsid w:val="00E52549"/>
    <w:rsid w:val="00E73011"/>
    <w:rsid w:val="00E91B23"/>
    <w:rsid w:val="00EA3419"/>
    <w:rsid w:val="00EB7267"/>
    <w:rsid w:val="00EB7746"/>
    <w:rsid w:val="00EC2CD8"/>
    <w:rsid w:val="00ED4252"/>
    <w:rsid w:val="00EE0ECB"/>
    <w:rsid w:val="00EE1F0A"/>
    <w:rsid w:val="00F26A8A"/>
    <w:rsid w:val="00F54EBB"/>
    <w:rsid w:val="00F55BAA"/>
    <w:rsid w:val="00F57930"/>
    <w:rsid w:val="00F67C1A"/>
    <w:rsid w:val="00F83E8A"/>
    <w:rsid w:val="00F97F36"/>
    <w:rsid w:val="00FB51DA"/>
    <w:rsid w:val="00FC3E25"/>
    <w:rsid w:val="00FD764A"/>
    <w:rsid w:val="00FE7741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  <w14:docId w14:val="6896ECED"/>
  <w15:docId w15:val="{A3A534CD-B58A-4F83-A2C8-5218C44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47E"/>
    <w:rPr>
      <w:color w:val="212120"/>
      <w:kern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61069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1069"/>
    <w:rPr>
      <w:rFonts w:asciiTheme="majorHAnsi" w:eastAsiaTheme="majorEastAsia" w:hAnsiTheme="majorHAnsi" w:cstheme="majorBidi"/>
      <w:b/>
      <w:bCs/>
      <w:color w:val="212120"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AF66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66B8"/>
    <w:rPr>
      <w:rFonts w:ascii="Tahoma" w:hAnsi="Tahoma" w:cs="Tahoma"/>
      <w:color w:val="212120"/>
      <w:kern w:val="28"/>
      <w:sz w:val="16"/>
      <w:szCs w:val="16"/>
      <w:lang w:val="en-US" w:eastAsia="en-US"/>
    </w:rPr>
  </w:style>
  <w:style w:type="table" w:styleId="TableGrid">
    <w:name w:val="Table Grid"/>
    <w:basedOn w:val="TableNormal"/>
    <w:rsid w:val="003D0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626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2A49"/>
  </w:style>
  <w:style w:type="character" w:customStyle="1" w:styleId="apple-converted-space">
    <w:name w:val="apple-converted-space"/>
    <w:basedOn w:val="DefaultParagraphFont"/>
    <w:rsid w:val="005E0567"/>
  </w:style>
  <w:style w:type="character" w:customStyle="1" w:styleId="aqj">
    <w:name w:val="aqj"/>
    <w:basedOn w:val="DefaultParagraphFont"/>
    <w:rsid w:val="005E0567"/>
  </w:style>
  <w:style w:type="paragraph" w:styleId="Header">
    <w:name w:val="header"/>
    <w:basedOn w:val="Normal"/>
    <w:link w:val="HeaderChar"/>
    <w:rsid w:val="007F69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7F696A"/>
    <w:rPr>
      <w:color w:val="212120"/>
      <w:kern w:val="28"/>
      <w:lang w:val="en-US" w:eastAsia="en-US"/>
    </w:rPr>
  </w:style>
  <w:style w:type="paragraph" w:styleId="Footer">
    <w:name w:val="footer"/>
    <w:basedOn w:val="Normal"/>
    <w:link w:val="FooterChar"/>
    <w:rsid w:val="007F69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7F696A"/>
    <w:rPr>
      <w:color w:val="212120"/>
      <w:kern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0332">
          <w:marLeft w:val="0"/>
          <w:marRight w:val="0"/>
          <w:marTop w:val="0"/>
          <w:marBottom w:val="0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290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8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file:///C:\STOCKLAYOUTS\CURRENT%20PROJECTS\FN99804-PL\FN99804-IMG02.emf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ara\AppData\Roaming\Microsoft\Templates\Professional%20services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services letterhead</Template>
  <TotalTime>12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haritara</dc:creator>
  <cp:lastModifiedBy>JAIPRAKASH PEDNEKAR</cp:lastModifiedBy>
  <cp:revision>4</cp:revision>
  <cp:lastPrinted>2017-11-17T14:04:00Z</cp:lastPrinted>
  <dcterms:created xsi:type="dcterms:W3CDTF">2017-12-08T12:10:00Z</dcterms:created>
  <dcterms:modified xsi:type="dcterms:W3CDTF">2018-02-26T08:00:00Z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TC011832701033</vt:lpwstr>
  </property>
  <property fmtid="{D5CDD505-2E9C-101B-9397-08002B2CF9AE}" pid="3" name="_DocHome">
    <vt:i4>-875966340</vt:i4>
  </property>
</Properties>
</file>
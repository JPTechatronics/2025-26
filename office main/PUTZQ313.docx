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BAA" w:rsidRDefault="00261069" w:rsidP="00054ACE">
      <w:pPr>
        <w:tabs>
          <w:tab w:val="left" w:pos="7288"/>
        </w:tabs>
      </w:pPr>
      <w:r>
        <w:rPr>
          <w:noProof/>
          <w:lang w:val="en-IN" w:eastAsia="en-IN"/>
        </w:rPr>
        <w:drawing>
          <wp:inline distT="0" distB="0" distL="0" distR="0">
            <wp:extent cx="1654175" cy="1471295"/>
            <wp:effectExtent l="0" t="0" r="3175" b="0"/>
            <wp:docPr id="3" name="Picture 3" descr="C:\Users\haritara\Desktop\jptecha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ritara\Desktop\jptecha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BBD">
        <w:rPr>
          <w:noProof/>
          <w:lang w:val="en-IN" w:eastAsia="en-IN"/>
        </w:rPr>
        <mc:AlternateContent>
          <mc:Choice Requires="wps">
            <w:drawing>
              <wp:anchor distT="36576" distB="36576" distL="36576" distR="36576" simplePos="0" relativeHeight="251658752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852170</wp:posOffset>
                </wp:positionV>
                <wp:extent cx="2114550" cy="28575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9E647E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color w:val="634D45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68.25pt;margin-top:67.1pt;width:166.5pt;height:22.5pt;z-index:2516587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" filled="f" fillcolor="#fffffe" stroked="f" strokecolor="#212120" insetpen="t">
                <v:textbox inset="2.88pt,2.88pt,2.88pt,2.88pt">
                  <w:txbxContent>
                    <w:p w:rsidR="004653BB" w:rsidRDefault="004653BB" w:rsidP="009E647E">
                      <w:pPr>
                        <w:widowControl w:val="0"/>
                        <w:jc w:val="center"/>
                        <w:rPr>
                          <w:rFonts w:ascii="Arial" w:hAnsi="Arial" w:cs="Arial"/>
                          <w:color w:val="634D45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2BBD">
        <w:rPr>
          <w:noProof/>
          <w:lang w:val="en-IN" w:eastAsia="en-IN"/>
        </w:rPr>
        <mc:AlternateContent>
          <mc:Choice Requires="wps">
            <w:drawing>
              <wp:anchor distT="36576" distB="36576" distL="36576" distR="36576" simplePos="0" relativeHeight="251656704" behindDoc="0" locked="0" layoutInCell="1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8102600</wp:posOffset>
                </wp:positionV>
                <wp:extent cx="1771650" cy="10858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r>
                              <w:t xml:space="preserve">A-1 </w:t>
                            </w:r>
                            <w:proofErr w:type="spellStart"/>
                            <w:r>
                              <w:t>Haritara’s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Siddharud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Sadan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spellStart"/>
                            <w:r>
                              <w:t>Altinho</w:t>
                            </w:r>
                            <w:proofErr w:type="spellEnd"/>
                            <w:r>
                              <w:t xml:space="preserve"> road, St-</w:t>
                            </w:r>
                            <w:proofErr w:type="spellStart"/>
                            <w:r>
                              <w:t>inez</w:t>
                            </w:r>
                            <w:proofErr w:type="spellEnd"/>
                            <w:r>
                              <w:t xml:space="preserve">, 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spellStart"/>
                            <w:r>
                              <w:t>Panaji</w:t>
                            </w:r>
                            <w:proofErr w:type="spellEnd"/>
                            <w:r>
                              <w:t>-Goa 403001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email</w:t>
                            </w:r>
                            <w:proofErr w:type="gramEnd"/>
                            <w:r>
                              <w:t xml:space="preserve"> jptechatronics@gmail.com</w:t>
                            </w:r>
                          </w:p>
                          <w:p w:rsidR="004653BB" w:rsidRPr="00261069" w:rsidRDefault="004653BB" w:rsidP="00EE1F0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261069">
                              <w:rPr>
                                <w:b/>
                              </w:rPr>
                              <w:t>Ph.</w:t>
                            </w:r>
                            <w:proofErr w:type="gramEnd"/>
                            <w:r w:rsidRPr="00261069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9D2116">
                              <w:t>9403061199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401pt;margin-top:638pt;width:139.5pt;height:85.5pt;z-index:2516567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" filled="f" fillcolor="#fffffe" stroked="f" strokecolor="#212120" insetpen="t">
                <v:textbox inset="2.88pt,2.88pt,2.88pt,2.88pt">
                  <w:txbxContent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>A-1 Haritara’s Siddharud Sadan,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 xml:space="preserve">Altinho road, St-inez, 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>Panaji-Goa 403001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rPr>
                          <w:b/>
                        </w:rPr>
                        <w:t>email</w:t>
                      </w:r>
                      <w:r>
                        <w:t xml:space="preserve"> jptechatronics@gmail.com</w:t>
                      </w:r>
                    </w:p>
                    <w:p w:rsidR="004653BB" w:rsidRPr="00261069" w:rsidRDefault="004653BB" w:rsidP="00EE1F0A">
                      <w:pPr>
                        <w:rPr>
                          <w:b/>
                        </w:rPr>
                      </w:pPr>
                      <w:r w:rsidRPr="00261069">
                        <w:rPr>
                          <w:b/>
                        </w:rPr>
                        <w:t xml:space="preserve">Ph.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9D2116">
                        <w:t>9403061199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36576" distB="36576" distL="36576" distR="36576" simplePos="0" relativeHeight="251655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6649085</wp:posOffset>
            </wp:positionV>
            <wp:extent cx="7086600" cy="2706370"/>
            <wp:effectExtent l="0" t="0" r="0" b="0"/>
            <wp:wrapNone/>
            <wp:docPr id="1" name="Picture 3" descr="C:\STOCKLAYOUTS\CURRENT PROJECTS\FN99804-PL\FN99804-IMG0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TOCKLAYOUTS\CURRENT PROJECTS\FN99804-PL\FN99804-IMG02.emf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r="11282" b="1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 </w:t>
      </w:r>
    </w:p>
    <w:p w:rsidR="007E257C" w:rsidRDefault="007E257C" w:rsidP="00054ACE">
      <w:pPr>
        <w:tabs>
          <w:tab w:val="left" w:pos="7288"/>
        </w:tabs>
        <w:rPr>
          <w:b/>
        </w:rPr>
      </w:pPr>
      <w:proofErr w:type="spellStart"/>
      <w:r>
        <w:rPr>
          <w:b/>
        </w:rPr>
        <w:t>Gstin</w:t>
      </w:r>
      <w:proofErr w:type="spellEnd"/>
      <w:r>
        <w:rPr>
          <w:b/>
        </w:rPr>
        <w:t>: 30bbppp8605m1z7</w:t>
      </w:r>
    </w:p>
    <w:p w:rsidR="003406FE" w:rsidRPr="00F55BAA" w:rsidRDefault="00054ACE" w:rsidP="00054ACE">
      <w:pPr>
        <w:tabs>
          <w:tab w:val="left" w:pos="7288"/>
        </w:tabs>
        <w:rPr>
          <w:b/>
        </w:rPr>
      </w:pPr>
      <w:r w:rsidRPr="00F55BAA">
        <w:rPr>
          <w:b/>
        </w:rPr>
        <w:tab/>
      </w:r>
    </w:p>
    <w:p w:rsidR="00054ACE" w:rsidRPr="00601C09" w:rsidRDefault="003406FE" w:rsidP="00054ACE">
      <w:pPr>
        <w:tabs>
          <w:tab w:val="left" w:pos="7288"/>
        </w:tabs>
        <w:rPr>
          <w:b/>
        </w:rPr>
      </w:pPr>
      <w:r w:rsidRPr="00601C09">
        <w:rPr>
          <w:b/>
        </w:rPr>
        <w:t xml:space="preserve">     </w:t>
      </w:r>
      <w:r w:rsidR="00F26A8A" w:rsidRPr="00601C09">
        <w:rPr>
          <w:b/>
        </w:rPr>
        <w:t xml:space="preserve">         </w:t>
      </w:r>
      <w:r w:rsidR="003204AA">
        <w:rPr>
          <w:b/>
        </w:rPr>
        <w:t>NO</w:t>
      </w:r>
      <w:proofErr w:type="gramStart"/>
      <w:r w:rsidR="00033272">
        <w:rPr>
          <w:b/>
        </w:rPr>
        <w:t>:B17</w:t>
      </w:r>
      <w:proofErr w:type="gramEnd"/>
      <w:r w:rsidR="00033272">
        <w:rPr>
          <w:b/>
        </w:rPr>
        <w:t>-18M</w:t>
      </w:r>
      <w:r w:rsidR="00C77C3C">
        <w:rPr>
          <w:b/>
        </w:rPr>
        <w:t>Q</w:t>
      </w:r>
      <w:r w:rsidR="00565238">
        <w:rPr>
          <w:b/>
        </w:rPr>
        <w:t>313</w:t>
      </w:r>
      <w:r w:rsidR="00F26A8A" w:rsidRPr="00601C09">
        <w:rPr>
          <w:b/>
        </w:rPr>
        <w:t xml:space="preserve">                                             </w:t>
      </w:r>
      <w:r w:rsidR="000C6AEC">
        <w:rPr>
          <w:b/>
        </w:rPr>
        <w:t xml:space="preserve">    </w:t>
      </w:r>
      <w:r w:rsidR="00F26A8A" w:rsidRPr="00601C09">
        <w:rPr>
          <w:b/>
        </w:rPr>
        <w:t xml:space="preserve"> </w:t>
      </w:r>
      <w:r w:rsidRPr="00601C09">
        <w:rPr>
          <w:b/>
        </w:rPr>
        <w:t xml:space="preserve"> </w:t>
      </w:r>
      <w:r w:rsidR="00F26A8A" w:rsidRPr="00601C09">
        <w:rPr>
          <w:b/>
        </w:rPr>
        <w:t xml:space="preserve">Invoice </w:t>
      </w:r>
    </w:p>
    <w:p w:rsidR="00236263" w:rsidRDefault="00054ACE" w:rsidP="00261069">
      <w:r>
        <w:t xml:space="preserve">                          </w:t>
      </w:r>
      <w:r w:rsidR="00261069">
        <w:t xml:space="preserve">                                                            </w:t>
      </w:r>
      <w:r w:rsidR="00C71F9E">
        <w:t xml:space="preserve">    </w:t>
      </w:r>
      <w:r w:rsidR="00C71F9E">
        <w:tab/>
      </w:r>
      <w:r w:rsidR="00C71F9E">
        <w:tab/>
      </w:r>
      <w:r w:rsidR="00C71F9E">
        <w:tab/>
      </w:r>
      <w:r w:rsidR="00C71F9E">
        <w:tab/>
      </w:r>
      <w:r w:rsidR="00420394">
        <w:t xml:space="preserve">      </w:t>
      </w:r>
      <w:r w:rsidR="0038703E">
        <w:t xml:space="preserve">                </w:t>
      </w:r>
      <w:r w:rsidR="00420394">
        <w:t xml:space="preserve">    </w:t>
      </w:r>
      <w:r w:rsidR="002440DE">
        <w:t xml:space="preserve"> </w:t>
      </w:r>
      <w:r w:rsidR="00F26A8A">
        <w:t>D</w:t>
      </w:r>
      <w:r w:rsidR="00742F58">
        <w:t>ate</w:t>
      </w:r>
      <w:proofErr w:type="gramStart"/>
      <w:r w:rsidR="00742F58">
        <w:t>:</w:t>
      </w:r>
      <w:r w:rsidR="00D4097C">
        <w:t>08</w:t>
      </w:r>
      <w:proofErr w:type="gramEnd"/>
      <w:r w:rsidR="00CE6247">
        <w:t>/</w:t>
      </w:r>
      <w:r w:rsidR="00D4097C">
        <w:t>12</w:t>
      </w:r>
      <w:r w:rsidR="00342BBD">
        <w:t>/2017</w:t>
      </w:r>
    </w:p>
    <w:p w:rsidR="00236263" w:rsidRDefault="00342BB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24765</wp:posOffset>
                </wp:positionV>
                <wp:extent cx="6478905" cy="7689215"/>
                <wp:effectExtent l="0" t="0" r="0" b="6985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8905" cy="768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06FE" w:rsidRDefault="003406FE" w:rsidP="00236263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Putzmeister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concrete machines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ltd.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Verna industrial estate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Verna-Goa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42BBD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PO: </w:t>
                            </w:r>
                            <w:r w:rsidR="00C1115A" w:rsidRPr="00565238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MFG - 150564206</w:t>
                            </w:r>
                            <w:bookmarkStart w:id="0" w:name="_GoBack"/>
                            <w:bookmarkEnd w:id="0"/>
                          </w:p>
                          <w:tbl>
                            <w:tblPr>
                              <w:tblW w:w="9575" w:type="dxa"/>
                              <w:tblInd w:w="9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11"/>
                              <w:gridCol w:w="872"/>
                              <w:gridCol w:w="1220"/>
                              <w:gridCol w:w="1016"/>
                              <w:gridCol w:w="3004"/>
                              <w:gridCol w:w="916"/>
                              <w:gridCol w:w="983"/>
                              <w:gridCol w:w="853"/>
                            </w:tblGrid>
                            <w:tr w:rsidR="00565238" w:rsidRPr="00565238" w:rsidTr="00565238">
                              <w:trPr>
                                <w:trHeight w:val="318"/>
                              </w:trPr>
                              <w:tc>
                                <w:tcPr>
                                  <w:tcW w:w="6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proofErr w:type="spellStart"/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SrNo</w:t>
                                  </w:r>
                                  <w:proofErr w:type="spellEnd"/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PART NO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PO NUM.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HSN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Item Description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Price 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Quantity 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565238" w:rsidRPr="00565238" w:rsidTr="00565238">
                              <w:trPr>
                                <w:trHeight w:val="636"/>
                              </w:trPr>
                              <w:tc>
                                <w:tcPr>
                                  <w:tcW w:w="65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615840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MFG - 150564206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94038900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Control Room Desk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3,700.00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18500</w:t>
                                  </w:r>
                                </w:p>
                              </w:tc>
                            </w:tr>
                            <w:tr w:rsidR="00565238" w:rsidRPr="00565238" w:rsidTr="00565238">
                              <w:trPr>
                                <w:trHeight w:val="636"/>
                              </w:trPr>
                              <w:tc>
                                <w:tcPr>
                                  <w:tcW w:w="65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615837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MFG - 150564206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94038900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Control Room Chair 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4,700.00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23500</w:t>
                                  </w:r>
                                </w:p>
                              </w:tc>
                            </w:tr>
                            <w:tr w:rsidR="00565238" w:rsidRPr="00565238" w:rsidTr="00565238">
                              <w:trPr>
                                <w:trHeight w:val="318"/>
                              </w:trPr>
                              <w:tc>
                                <w:tcPr>
                                  <w:tcW w:w="6907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42000</w:t>
                                  </w:r>
                                </w:p>
                              </w:tc>
                            </w:tr>
                            <w:tr w:rsidR="00565238" w:rsidRPr="00565238" w:rsidTr="00565238">
                              <w:trPr>
                                <w:trHeight w:val="318"/>
                              </w:trPr>
                              <w:tc>
                                <w:tcPr>
                                  <w:tcW w:w="6907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CGST @9%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3780</w:t>
                                  </w:r>
                                </w:p>
                              </w:tc>
                            </w:tr>
                            <w:tr w:rsidR="00565238" w:rsidRPr="00565238" w:rsidTr="00565238">
                              <w:trPr>
                                <w:trHeight w:val="318"/>
                              </w:trPr>
                              <w:tc>
                                <w:tcPr>
                                  <w:tcW w:w="6907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SGST @9%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3780</w:t>
                                  </w:r>
                                </w:p>
                              </w:tc>
                            </w:tr>
                            <w:tr w:rsidR="00565238" w:rsidRPr="00565238" w:rsidTr="00565238">
                              <w:trPr>
                                <w:trHeight w:val="318"/>
                              </w:trPr>
                              <w:tc>
                                <w:tcPr>
                                  <w:tcW w:w="6907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GRAND TOTAL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565238" w:rsidRPr="00565238" w:rsidRDefault="00565238" w:rsidP="005652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u w:val="single"/>
                                      <w:lang w:val="en-IN" w:eastAsia="en-IN"/>
                                    </w:rPr>
                                  </w:pPr>
                                  <w:r w:rsidRPr="00565238">
                                    <w:rPr>
                                      <w:b/>
                                      <w:bCs/>
                                      <w:kern w:val="0"/>
                                      <w:u w:val="single"/>
                                      <w:lang w:val="en-IN" w:eastAsia="en-IN"/>
                                    </w:rPr>
                                    <w:t>49560</w:t>
                                  </w:r>
                                </w:p>
                              </w:tc>
                            </w:tr>
                          </w:tbl>
                          <w:p w:rsidR="00565238" w:rsidRDefault="00565238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565238" w:rsidRDefault="00565238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C02B2C" w:rsidRDefault="00C02B2C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033272" w:rsidRDefault="00033272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F26A8A" w:rsidRDefault="00F26A8A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D0A7B">
                              <w:rPr>
                                <w:sz w:val="18"/>
                                <w:szCs w:val="18"/>
                              </w:rPr>
                              <w:t>Terms &amp; conditions apply</w:t>
                            </w:r>
                          </w:p>
                          <w:p w:rsidR="00616EE4" w:rsidRDefault="00616EE4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Prices above are inclusive of taxes</w:t>
                            </w:r>
                          </w:p>
                          <w:p w:rsidR="00895F83" w:rsidRDefault="00895F8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Supply item only</w:t>
                            </w:r>
                          </w:p>
                          <w:p w:rsidR="009E6025" w:rsidRDefault="009E6025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warrenty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gauranty</w:t>
                            </w:r>
                            <w:proofErr w:type="spellEnd"/>
                          </w:p>
                          <w:p w:rsidR="00CE090F" w:rsidRDefault="00895F8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Goods once </w:t>
                            </w:r>
                            <w:r w:rsidR="00232094">
                              <w:rPr>
                                <w:sz w:val="18"/>
                                <w:szCs w:val="18"/>
                              </w:rPr>
                              <w:t>sold cannot be returned or replaced</w:t>
                            </w:r>
                          </w:p>
                          <w:p w:rsidR="00CE090F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E090F" w:rsidRPr="007D0A7B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GOODS RECEIVED IN WITHOUT ANY DEFECTS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30.6pt;margin-top:1.95pt;width:510.15pt;height:605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" filled="f" stroked="f">
                <v:textbox>
                  <w:txbxContent>
                    <w:p w:rsidR="003406FE" w:rsidRDefault="003406FE" w:rsidP="00236263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Putzmeister</w:t>
                      </w:r>
                      <w:proofErr w:type="spellEnd"/>
                      <w:r>
                        <w:rPr>
                          <w:b/>
                        </w:rPr>
                        <w:t xml:space="preserve"> concrete machines </w:t>
                      </w:r>
                      <w:proofErr w:type="spellStart"/>
                      <w:r>
                        <w:rPr>
                          <w:b/>
                        </w:rPr>
                        <w:t>pvt</w:t>
                      </w:r>
                      <w:proofErr w:type="spellEnd"/>
                      <w:r>
                        <w:rPr>
                          <w:b/>
                        </w:rPr>
                        <w:t xml:space="preserve"> ltd.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Verna industrial estate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Verna-Goa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42BBD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  <w:r>
                        <w:rPr>
                          <w:b/>
                        </w:rPr>
                        <w:t xml:space="preserve">PO: </w:t>
                      </w:r>
                      <w:r w:rsidR="00C1115A" w:rsidRPr="00565238"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  <w:t>MFG - 150564206</w:t>
                      </w:r>
                      <w:bookmarkStart w:id="1" w:name="_GoBack"/>
                      <w:bookmarkEnd w:id="1"/>
                    </w:p>
                    <w:tbl>
                      <w:tblPr>
                        <w:tblW w:w="9575" w:type="dxa"/>
                        <w:tblInd w:w="93" w:type="dxa"/>
                        <w:tblLook w:val="04A0" w:firstRow="1" w:lastRow="0" w:firstColumn="1" w:lastColumn="0" w:noHBand="0" w:noVBand="1"/>
                      </w:tblPr>
                      <w:tblGrid>
                        <w:gridCol w:w="711"/>
                        <w:gridCol w:w="872"/>
                        <w:gridCol w:w="1220"/>
                        <w:gridCol w:w="1016"/>
                        <w:gridCol w:w="3004"/>
                        <w:gridCol w:w="916"/>
                        <w:gridCol w:w="983"/>
                        <w:gridCol w:w="853"/>
                      </w:tblGrid>
                      <w:tr w:rsidR="00565238" w:rsidRPr="00565238" w:rsidTr="00565238">
                        <w:trPr>
                          <w:trHeight w:val="318"/>
                        </w:trPr>
                        <w:tc>
                          <w:tcPr>
                            <w:tcW w:w="6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proofErr w:type="spellStart"/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SrNo</w:t>
                            </w:r>
                            <w:proofErr w:type="spellEnd"/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PART NO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PO NUM.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HSN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Item Description</w:t>
                            </w:r>
                          </w:p>
                        </w:tc>
                        <w:tc>
                          <w:tcPr>
                            <w:tcW w:w="88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Price 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Quantity 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total</w:t>
                            </w:r>
                          </w:p>
                        </w:tc>
                      </w:tr>
                      <w:tr w:rsidR="00565238" w:rsidRPr="00565238" w:rsidTr="00565238">
                        <w:trPr>
                          <w:trHeight w:val="636"/>
                        </w:trPr>
                        <w:tc>
                          <w:tcPr>
                            <w:tcW w:w="65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615840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MFG - 150564206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94038900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Control Room Desk</w:t>
                            </w:r>
                          </w:p>
                        </w:tc>
                        <w:tc>
                          <w:tcPr>
                            <w:tcW w:w="88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3,700.00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18500</w:t>
                            </w:r>
                          </w:p>
                        </w:tc>
                      </w:tr>
                      <w:tr w:rsidR="00565238" w:rsidRPr="00565238" w:rsidTr="00565238">
                        <w:trPr>
                          <w:trHeight w:val="636"/>
                        </w:trPr>
                        <w:tc>
                          <w:tcPr>
                            <w:tcW w:w="65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615837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MFG - 150564206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94038900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Control Room Chair </w:t>
                            </w:r>
                          </w:p>
                        </w:tc>
                        <w:tc>
                          <w:tcPr>
                            <w:tcW w:w="88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4,700.00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23500</w:t>
                            </w:r>
                          </w:p>
                        </w:tc>
                      </w:tr>
                      <w:tr w:rsidR="00565238" w:rsidRPr="00565238" w:rsidTr="00565238">
                        <w:trPr>
                          <w:trHeight w:val="318"/>
                        </w:trPr>
                        <w:tc>
                          <w:tcPr>
                            <w:tcW w:w="6907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8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42000</w:t>
                            </w:r>
                          </w:p>
                        </w:tc>
                      </w:tr>
                      <w:tr w:rsidR="00565238" w:rsidRPr="00565238" w:rsidTr="00565238">
                        <w:trPr>
                          <w:trHeight w:val="318"/>
                        </w:trPr>
                        <w:tc>
                          <w:tcPr>
                            <w:tcW w:w="6907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CGST @9%</w:t>
                            </w:r>
                          </w:p>
                        </w:tc>
                        <w:tc>
                          <w:tcPr>
                            <w:tcW w:w="88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3780</w:t>
                            </w:r>
                          </w:p>
                        </w:tc>
                      </w:tr>
                      <w:tr w:rsidR="00565238" w:rsidRPr="00565238" w:rsidTr="00565238">
                        <w:trPr>
                          <w:trHeight w:val="318"/>
                        </w:trPr>
                        <w:tc>
                          <w:tcPr>
                            <w:tcW w:w="6907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SGST @9%</w:t>
                            </w:r>
                          </w:p>
                        </w:tc>
                        <w:tc>
                          <w:tcPr>
                            <w:tcW w:w="88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3780</w:t>
                            </w:r>
                          </w:p>
                        </w:tc>
                      </w:tr>
                      <w:tr w:rsidR="00565238" w:rsidRPr="00565238" w:rsidTr="00565238">
                        <w:trPr>
                          <w:trHeight w:val="318"/>
                        </w:trPr>
                        <w:tc>
                          <w:tcPr>
                            <w:tcW w:w="6907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GRAND TOTAL</w:t>
                            </w:r>
                          </w:p>
                        </w:tc>
                        <w:tc>
                          <w:tcPr>
                            <w:tcW w:w="88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565238" w:rsidRPr="00565238" w:rsidRDefault="00565238" w:rsidP="0056523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u w:val="single"/>
                                <w:lang w:val="en-IN" w:eastAsia="en-IN"/>
                              </w:rPr>
                            </w:pPr>
                            <w:r w:rsidRPr="00565238">
                              <w:rPr>
                                <w:b/>
                                <w:bCs/>
                                <w:kern w:val="0"/>
                                <w:u w:val="single"/>
                                <w:lang w:val="en-IN" w:eastAsia="en-IN"/>
                              </w:rPr>
                              <w:t>49560</w:t>
                            </w:r>
                          </w:p>
                        </w:tc>
                      </w:tr>
                    </w:tbl>
                    <w:p w:rsidR="00565238" w:rsidRDefault="00565238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565238" w:rsidRDefault="00565238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b/>
                        </w:rPr>
                      </w:pPr>
                    </w:p>
                    <w:p w:rsidR="00C02B2C" w:rsidRDefault="00C02B2C" w:rsidP="0038703E">
                      <w:pPr>
                        <w:rPr>
                          <w:b/>
                        </w:rPr>
                      </w:pPr>
                    </w:p>
                    <w:p w:rsidR="00033272" w:rsidRDefault="00033272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F26A8A" w:rsidRDefault="00F26A8A" w:rsidP="00F26A8A">
                      <w:pPr>
                        <w:rPr>
                          <w:sz w:val="18"/>
                          <w:szCs w:val="18"/>
                        </w:rPr>
                      </w:pPr>
                      <w:r w:rsidRPr="007D0A7B">
                        <w:rPr>
                          <w:sz w:val="18"/>
                          <w:szCs w:val="18"/>
                        </w:rPr>
                        <w:t>Terms &amp; conditions apply</w:t>
                      </w:r>
                    </w:p>
                    <w:p w:rsidR="00616EE4" w:rsidRDefault="00616EE4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Prices above are inclusive of taxes</w:t>
                      </w:r>
                    </w:p>
                    <w:p w:rsidR="00895F83" w:rsidRDefault="00895F8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Supply item only</w:t>
                      </w:r>
                    </w:p>
                    <w:p w:rsidR="009E6025" w:rsidRDefault="009E6025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No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warrenty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/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gauranty</w:t>
                      </w:r>
                      <w:proofErr w:type="spellEnd"/>
                    </w:p>
                    <w:p w:rsidR="00CE090F" w:rsidRDefault="00895F8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Goods once </w:t>
                      </w:r>
                      <w:r w:rsidR="00232094">
                        <w:rPr>
                          <w:sz w:val="18"/>
                          <w:szCs w:val="18"/>
                        </w:rPr>
                        <w:t>sold cannot be returned or replaced</w:t>
                      </w:r>
                    </w:p>
                    <w:p w:rsidR="00CE090F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E090F" w:rsidRPr="007D0A7B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GOODS RECEIVED IN WITHOUT ANY DEFECTS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6263" w:rsidSect="003009DE">
      <w:headerReference w:type="even" r:id="rId11"/>
      <w:headerReference w:type="default" r:id="rId12"/>
      <w:headerReference w:type="first" r:id="rId13"/>
      <w:pgSz w:w="12240" w:h="15840" w:code="1"/>
      <w:pgMar w:top="540" w:right="54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C55" w:rsidRDefault="004B6C55" w:rsidP="007F696A">
      <w:r>
        <w:separator/>
      </w:r>
    </w:p>
  </w:endnote>
  <w:endnote w:type="continuationSeparator" w:id="0">
    <w:p w:rsidR="004B6C55" w:rsidRDefault="004B6C55" w:rsidP="007F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C55" w:rsidRDefault="004B6C55" w:rsidP="007F696A">
      <w:r>
        <w:separator/>
      </w:r>
    </w:p>
  </w:footnote>
  <w:footnote w:type="continuationSeparator" w:id="0">
    <w:p w:rsidR="004B6C55" w:rsidRDefault="004B6C55" w:rsidP="007F69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4B6C55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7" o:spid="_x0000_s2062" type="#_x0000_t75" style="position:absolute;margin-left:0;margin-top:0;width:372.75pt;height:283.5pt;z-index:-251657216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4B6C55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63" type="#_x0000_t75" style="position:absolute;margin-left:0;margin-top:0;width:372.75pt;height:283.5pt;z-index:-251656192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4B6C55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6" o:spid="_x0000_s2061" type="#_x0000_t75" style="position:absolute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55EB9"/>
    <w:multiLevelType w:val="hybridMultilevel"/>
    <w:tmpl w:val="CB029E74"/>
    <w:lvl w:ilvl="0" w:tplc="40090001">
      <w:start w:val="8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069"/>
    <w:rsid w:val="00015076"/>
    <w:rsid w:val="00033272"/>
    <w:rsid w:val="00054ACE"/>
    <w:rsid w:val="000775D7"/>
    <w:rsid w:val="000943CA"/>
    <w:rsid w:val="000B19B8"/>
    <w:rsid w:val="000B735A"/>
    <w:rsid w:val="000C6568"/>
    <w:rsid w:val="000C6AEC"/>
    <w:rsid w:val="000E0ED0"/>
    <w:rsid w:val="000E2F52"/>
    <w:rsid w:val="00113487"/>
    <w:rsid w:val="001447F9"/>
    <w:rsid w:val="001535F1"/>
    <w:rsid w:val="00194CFE"/>
    <w:rsid w:val="001955BC"/>
    <w:rsid w:val="001A18AE"/>
    <w:rsid w:val="001A5210"/>
    <w:rsid w:val="001B7B3F"/>
    <w:rsid w:val="001E1DA9"/>
    <w:rsid w:val="001F2355"/>
    <w:rsid w:val="002250B9"/>
    <w:rsid w:val="002274E8"/>
    <w:rsid w:val="00230570"/>
    <w:rsid w:val="0023160C"/>
    <w:rsid w:val="00232094"/>
    <w:rsid w:val="00236263"/>
    <w:rsid w:val="002440DE"/>
    <w:rsid w:val="00247647"/>
    <w:rsid w:val="00261069"/>
    <w:rsid w:val="0029713A"/>
    <w:rsid w:val="002B1AA4"/>
    <w:rsid w:val="002C73F1"/>
    <w:rsid w:val="002D357E"/>
    <w:rsid w:val="002E2095"/>
    <w:rsid w:val="002E238C"/>
    <w:rsid w:val="002F67F5"/>
    <w:rsid w:val="002F6EE1"/>
    <w:rsid w:val="003009DE"/>
    <w:rsid w:val="003204AA"/>
    <w:rsid w:val="003406FE"/>
    <w:rsid w:val="00340924"/>
    <w:rsid w:val="00342BBD"/>
    <w:rsid w:val="003645ED"/>
    <w:rsid w:val="0038703E"/>
    <w:rsid w:val="003A2F05"/>
    <w:rsid w:val="003B2972"/>
    <w:rsid w:val="003B7672"/>
    <w:rsid w:val="003B7A83"/>
    <w:rsid w:val="003D04CE"/>
    <w:rsid w:val="003D10DD"/>
    <w:rsid w:val="0040166A"/>
    <w:rsid w:val="00401D17"/>
    <w:rsid w:val="00420394"/>
    <w:rsid w:val="0042764D"/>
    <w:rsid w:val="00437028"/>
    <w:rsid w:val="004653BB"/>
    <w:rsid w:val="00473F26"/>
    <w:rsid w:val="004B6C55"/>
    <w:rsid w:val="004D67B1"/>
    <w:rsid w:val="004D6F77"/>
    <w:rsid w:val="005060EB"/>
    <w:rsid w:val="005543F6"/>
    <w:rsid w:val="00565238"/>
    <w:rsid w:val="00590603"/>
    <w:rsid w:val="005D3DD4"/>
    <w:rsid w:val="005E0567"/>
    <w:rsid w:val="00601C09"/>
    <w:rsid w:val="00602F7D"/>
    <w:rsid w:val="00616EE4"/>
    <w:rsid w:val="0061773A"/>
    <w:rsid w:val="006270FC"/>
    <w:rsid w:val="006624EC"/>
    <w:rsid w:val="006A127B"/>
    <w:rsid w:val="006C2483"/>
    <w:rsid w:val="006F1184"/>
    <w:rsid w:val="00742F58"/>
    <w:rsid w:val="007460D5"/>
    <w:rsid w:val="007725EA"/>
    <w:rsid w:val="00796905"/>
    <w:rsid w:val="007A5E5B"/>
    <w:rsid w:val="007D0A7B"/>
    <w:rsid w:val="007D46EA"/>
    <w:rsid w:val="007E257C"/>
    <w:rsid w:val="007F28CC"/>
    <w:rsid w:val="007F5E94"/>
    <w:rsid w:val="007F696A"/>
    <w:rsid w:val="00867295"/>
    <w:rsid w:val="00871E58"/>
    <w:rsid w:val="00892A49"/>
    <w:rsid w:val="00895F83"/>
    <w:rsid w:val="008B4083"/>
    <w:rsid w:val="008B7F71"/>
    <w:rsid w:val="008C7099"/>
    <w:rsid w:val="008D516F"/>
    <w:rsid w:val="008E4A3C"/>
    <w:rsid w:val="0091239C"/>
    <w:rsid w:val="009402EE"/>
    <w:rsid w:val="00960445"/>
    <w:rsid w:val="009623AD"/>
    <w:rsid w:val="00966060"/>
    <w:rsid w:val="009A6A3F"/>
    <w:rsid w:val="009B0A06"/>
    <w:rsid w:val="009C2760"/>
    <w:rsid w:val="009C67F5"/>
    <w:rsid w:val="009D2116"/>
    <w:rsid w:val="009E2E5C"/>
    <w:rsid w:val="009E6025"/>
    <w:rsid w:val="009E647E"/>
    <w:rsid w:val="009F7915"/>
    <w:rsid w:val="00A0031F"/>
    <w:rsid w:val="00A1536E"/>
    <w:rsid w:val="00A16F1B"/>
    <w:rsid w:val="00A21BFB"/>
    <w:rsid w:val="00A526E3"/>
    <w:rsid w:val="00A8690E"/>
    <w:rsid w:val="00AB0851"/>
    <w:rsid w:val="00AB0DD9"/>
    <w:rsid w:val="00AB2B36"/>
    <w:rsid w:val="00AC37AC"/>
    <w:rsid w:val="00AC5111"/>
    <w:rsid w:val="00AC5228"/>
    <w:rsid w:val="00AE2BDE"/>
    <w:rsid w:val="00AF66B8"/>
    <w:rsid w:val="00B36968"/>
    <w:rsid w:val="00B51366"/>
    <w:rsid w:val="00B531E9"/>
    <w:rsid w:val="00B650A6"/>
    <w:rsid w:val="00B84846"/>
    <w:rsid w:val="00B92F1B"/>
    <w:rsid w:val="00BA6AAA"/>
    <w:rsid w:val="00BE1C8A"/>
    <w:rsid w:val="00C02B2C"/>
    <w:rsid w:val="00C1115A"/>
    <w:rsid w:val="00C12EBA"/>
    <w:rsid w:val="00C146C8"/>
    <w:rsid w:val="00C25103"/>
    <w:rsid w:val="00C52A4C"/>
    <w:rsid w:val="00C71F9E"/>
    <w:rsid w:val="00C73C57"/>
    <w:rsid w:val="00C77C3C"/>
    <w:rsid w:val="00CC16B3"/>
    <w:rsid w:val="00CE090F"/>
    <w:rsid w:val="00CE6247"/>
    <w:rsid w:val="00D00896"/>
    <w:rsid w:val="00D05B4B"/>
    <w:rsid w:val="00D4097C"/>
    <w:rsid w:val="00D44BCC"/>
    <w:rsid w:val="00D653C1"/>
    <w:rsid w:val="00E00168"/>
    <w:rsid w:val="00E33335"/>
    <w:rsid w:val="00E91B23"/>
    <w:rsid w:val="00EA3419"/>
    <w:rsid w:val="00EB7267"/>
    <w:rsid w:val="00EC2CD8"/>
    <w:rsid w:val="00ED4252"/>
    <w:rsid w:val="00EE0ECB"/>
    <w:rsid w:val="00EE1F0A"/>
    <w:rsid w:val="00EF5DBF"/>
    <w:rsid w:val="00F26A8A"/>
    <w:rsid w:val="00F55BAA"/>
    <w:rsid w:val="00F67C1A"/>
    <w:rsid w:val="00F73824"/>
    <w:rsid w:val="00F83E8A"/>
    <w:rsid w:val="00FA4D54"/>
    <w:rsid w:val="00FB51DA"/>
    <w:rsid w:val="00FC3E25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7F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F696A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7F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696A"/>
    <w:rPr>
      <w:color w:val="212120"/>
      <w:kern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7F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F696A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7F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696A"/>
    <w:rPr>
      <w:color w:val="212120"/>
      <w:kern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0332">
          <w:marLeft w:val="0"/>
          <w:marRight w:val="0"/>
          <w:marTop w:val="0"/>
          <w:marBottom w:val="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  <w:divsChild>
            <w:div w:id="290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6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file:///C:\STOCKLAYOUTS\CURRENT%20PROJECTS\FN99804-PL\FN99804-IMG02.em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ara\AppData\Roaming\Microsoft\Templates\Professional%20services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services letterhead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</Company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haritara</dc:creator>
  <cp:lastModifiedBy>JPTECHATRONICS</cp:lastModifiedBy>
  <cp:revision>2</cp:revision>
  <cp:lastPrinted>2017-12-08T09:36:00Z</cp:lastPrinted>
  <dcterms:created xsi:type="dcterms:W3CDTF">2017-12-08T09:37:00Z</dcterms:created>
  <dcterms:modified xsi:type="dcterms:W3CDTF">2017-12-08T09:37:00Z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TC011832701033</vt:lpwstr>
  </property>
  <property fmtid="{D5CDD505-2E9C-101B-9397-08002B2CF9AE}" pid="3" name="_DocHome">
    <vt:i4>-875966340</vt:i4>
  </property>
</Properties>
</file>